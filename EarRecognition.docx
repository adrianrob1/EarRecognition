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62DBC6" w14:textId="77777777" w:rsidR="008009E5" w:rsidRDefault="008009E5" w:rsidP="00BE0FF4">
      <w:pPr>
        <w:pStyle w:val="Foto"/>
        <w:rPr>
          <w:noProof/>
          <w:lang w:bidi="it-IT"/>
        </w:rPr>
      </w:pPr>
    </w:p>
    <w:p w14:paraId="0C1F9ED8" w14:textId="77777777" w:rsidR="008009E5" w:rsidRDefault="008009E5" w:rsidP="00BE0FF4">
      <w:pPr>
        <w:pStyle w:val="Foto"/>
        <w:rPr>
          <w:noProof/>
          <w:lang w:bidi="it-IT"/>
        </w:rPr>
      </w:pPr>
    </w:p>
    <w:p w14:paraId="73F11230" w14:textId="72784C9A" w:rsidR="00C6554A" w:rsidRPr="00ED2863" w:rsidRDefault="002554CD" w:rsidP="00BE0FF4">
      <w:pPr>
        <w:pStyle w:val="Foto"/>
      </w:pPr>
      <w:r w:rsidRPr="00ED2863">
        <w:rPr>
          <w:noProof/>
          <w:lang w:bidi="it-IT"/>
        </w:rPr>
        <w:drawing>
          <wp:inline distT="0" distB="0" distL="0" distR="0" wp14:anchorId="02F2DAEB" wp14:editId="142F37B1">
            <wp:extent cx="2209800" cy="3290570"/>
            <wp:effectExtent l="0" t="0" r="0" b="5080"/>
            <wp:docPr id="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1"/>
                    <pic:cNvPicPr preferRelativeResize="0">
                      <a:picLocks noChangeAspect="1" noChangeArrowheads="1"/>
                    </pic:cNvPicPr>
                  </pic:nvPicPr>
                  <pic:blipFill rotWithShape="1">
                    <a:blip r:embed="rId8">
                      <a:extLst>
                        <a:ext uri="{28A0092B-C50C-407E-A947-70E740481C1C}">
                          <a14:useLocalDpi xmlns:a14="http://schemas.microsoft.com/office/drawing/2010/main" val="0"/>
                        </a:ext>
                      </a:extLst>
                    </a:blip>
                    <a:srcRect l="18364" t="-290" r="21188" b="1"/>
                    <a:stretch/>
                  </pic:blipFill>
                  <pic:spPr bwMode="auto">
                    <a:xfrm>
                      <a:off x="0" y="0"/>
                      <a:ext cx="2210918" cy="3292235"/>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0253A11F" w14:textId="5D7B2BB8" w:rsidR="00C6554A" w:rsidRPr="00ED2863" w:rsidRDefault="000A6AB9" w:rsidP="00BE0FF4">
      <w:pPr>
        <w:pStyle w:val="Titolo"/>
      </w:pPr>
      <w:r w:rsidRPr="00ED2863">
        <w:t>Ear Recognition</w:t>
      </w:r>
    </w:p>
    <w:p w14:paraId="5D58C21B" w14:textId="793CCE2A" w:rsidR="00C6554A" w:rsidRPr="00ED2863" w:rsidRDefault="000A6AB9" w:rsidP="00BE0FF4">
      <w:pPr>
        <w:pStyle w:val="Sottotitolo"/>
      </w:pPr>
      <w:r w:rsidRPr="00ED2863">
        <w:t>Biometric systems</w:t>
      </w:r>
    </w:p>
    <w:p w14:paraId="22687E3A" w14:textId="49CF1B4B" w:rsidR="000A6AB9" w:rsidRPr="00ED2863" w:rsidRDefault="000A6AB9" w:rsidP="00BE0FF4">
      <w:pPr>
        <w:pStyle w:val="Informazionidicontatto"/>
        <w:rPr>
          <w:lang w:bidi="it-IT"/>
        </w:rPr>
      </w:pPr>
      <w:r w:rsidRPr="00ED2863">
        <w:rPr>
          <w:lang w:bidi="it-IT"/>
        </w:rPr>
        <w:t>D’Orazio Antonio, 1967788</w:t>
      </w:r>
    </w:p>
    <w:p w14:paraId="2A546BF3" w14:textId="472C5113" w:rsidR="00541BD8" w:rsidRPr="00ED2863" w:rsidRDefault="000A6AB9" w:rsidP="00BE0FF4">
      <w:pPr>
        <w:pStyle w:val="Informazionidicontatto"/>
        <w:rPr>
          <w:rFonts w:asciiTheme="majorHAnsi" w:eastAsiaTheme="majorEastAsia" w:hAnsiTheme="majorHAnsi" w:cstheme="majorBidi"/>
          <w:color w:val="007789" w:themeColor="accent1" w:themeShade="BF"/>
          <w:sz w:val="32"/>
        </w:rPr>
      </w:pPr>
      <w:r w:rsidRPr="00ED2863">
        <w:rPr>
          <w:lang w:bidi="it-IT"/>
        </w:rPr>
        <w:t>Minut Robert Adrian, 1942806</w:t>
      </w:r>
      <w:r w:rsidR="00C6554A" w:rsidRPr="00ED2863">
        <w:rPr>
          <w:lang w:bidi="it-IT"/>
        </w:rPr>
        <w:br w:type="page"/>
      </w:r>
    </w:p>
    <w:sdt>
      <w:sdtPr>
        <w:rPr>
          <w:rFonts w:asciiTheme="minorHAnsi" w:eastAsiaTheme="minorHAnsi" w:hAnsiTheme="minorHAnsi" w:cstheme="minorBidi"/>
          <w:color w:val="595959" w:themeColor="text1" w:themeTint="A6"/>
          <w:sz w:val="28"/>
          <w:szCs w:val="22"/>
          <w:lang w:eastAsia="en-US"/>
        </w:rPr>
        <w:id w:val="831567897"/>
        <w:docPartObj>
          <w:docPartGallery w:val="Table of Contents"/>
          <w:docPartUnique/>
        </w:docPartObj>
      </w:sdtPr>
      <w:sdtEndPr>
        <w:rPr>
          <w:b/>
          <w:bCs/>
        </w:rPr>
      </w:sdtEndPr>
      <w:sdtContent>
        <w:p w14:paraId="04650EC2" w14:textId="61BC6EE3" w:rsidR="00541BD8" w:rsidRPr="00ED2863" w:rsidRDefault="00541BD8" w:rsidP="00BE0FF4">
          <w:pPr>
            <w:pStyle w:val="Titolosommario"/>
            <w:jc w:val="both"/>
          </w:pPr>
          <w:r w:rsidRPr="00ED2863">
            <w:t>S</w:t>
          </w:r>
          <w:r w:rsidR="00B27685" w:rsidRPr="00ED2863">
            <w:t>ummary</w:t>
          </w:r>
        </w:p>
        <w:p w14:paraId="210921D3" w14:textId="6BD03C09" w:rsidR="008009E5" w:rsidRDefault="00541BD8">
          <w:pPr>
            <w:pStyle w:val="Sommario1"/>
            <w:tabs>
              <w:tab w:val="right" w:leader="dot" w:pos="9628"/>
            </w:tabs>
            <w:rPr>
              <w:rFonts w:eastAsiaTheme="minorEastAsia"/>
              <w:noProof/>
              <w:color w:val="auto"/>
              <w:sz w:val="22"/>
              <w:lang w:val="it-IT" w:eastAsia="it-IT"/>
            </w:rPr>
          </w:pPr>
          <w:r w:rsidRPr="00ED2863">
            <w:fldChar w:fldCharType="begin"/>
          </w:r>
          <w:r w:rsidRPr="00ED2863">
            <w:instrText xml:space="preserve"> TOC \o "1-3" \h \z \u </w:instrText>
          </w:r>
          <w:r w:rsidRPr="00ED2863">
            <w:fldChar w:fldCharType="separate"/>
          </w:r>
          <w:hyperlink w:anchor="_Toc95424516" w:history="1">
            <w:r w:rsidR="008009E5" w:rsidRPr="00DE72AF">
              <w:rPr>
                <w:rStyle w:val="Collegamentoipertestuale"/>
                <w:noProof/>
              </w:rPr>
              <w:t>Introduction</w:t>
            </w:r>
            <w:r w:rsidR="008009E5">
              <w:rPr>
                <w:noProof/>
                <w:webHidden/>
              </w:rPr>
              <w:tab/>
            </w:r>
            <w:r w:rsidR="008009E5">
              <w:rPr>
                <w:noProof/>
                <w:webHidden/>
              </w:rPr>
              <w:fldChar w:fldCharType="begin"/>
            </w:r>
            <w:r w:rsidR="008009E5">
              <w:rPr>
                <w:noProof/>
                <w:webHidden/>
              </w:rPr>
              <w:instrText xml:space="preserve"> PAGEREF _Toc95424516 \h </w:instrText>
            </w:r>
            <w:r w:rsidR="008009E5">
              <w:rPr>
                <w:noProof/>
                <w:webHidden/>
              </w:rPr>
            </w:r>
            <w:r w:rsidR="008009E5">
              <w:rPr>
                <w:noProof/>
                <w:webHidden/>
              </w:rPr>
              <w:fldChar w:fldCharType="separate"/>
            </w:r>
            <w:r w:rsidR="008009E5">
              <w:rPr>
                <w:noProof/>
                <w:webHidden/>
              </w:rPr>
              <w:t>3</w:t>
            </w:r>
            <w:r w:rsidR="008009E5">
              <w:rPr>
                <w:noProof/>
                <w:webHidden/>
              </w:rPr>
              <w:fldChar w:fldCharType="end"/>
            </w:r>
          </w:hyperlink>
        </w:p>
        <w:p w14:paraId="76635100" w14:textId="086A37C4" w:rsidR="008009E5" w:rsidRDefault="00DB4016">
          <w:pPr>
            <w:pStyle w:val="Sommario1"/>
            <w:tabs>
              <w:tab w:val="right" w:leader="dot" w:pos="9628"/>
            </w:tabs>
            <w:rPr>
              <w:rFonts w:eastAsiaTheme="minorEastAsia"/>
              <w:noProof/>
              <w:color w:val="auto"/>
              <w:sz w:val="22"/>
              <w:lang w:val="it-IT" w:eastAsia="it-IT"/>
            </w:rPr>
          </w:pPr>
          <w:hyperlink w:anchor="_Toc95424517" w:history="1">
            <w:r w:rsidR="008009E5" w:rsidRPr="00DE72AF">
              <w:rPr>
                <w:rStyle w:val="Collegamentoipertestuale"/>
                <w:noProof/>
              </w:rPr>
              <w:t>Libraries and References</w:t>
            </w:r>
            <w:r w:rsidR="008009E5">
              <w:rPr>
                <w:noProof/>
                <w:webHidden/>
              </w:rPr>
              <w:tab/>
            </w:r>
            <w:r w:rsidR="008009E5">
              <w:rPr>
                <w:noProof/>
                <w:webHidden/>
              </w:rPr>
              <w:fldChar w:fldCharType="begin"/>
            </w:r>
            <w:r w:rsidR="008009E5">
              <w:rPr>
                <w:noProof/>
                <w:webHidden/>
              </w:rPr>
              <w:instrText xml:space="preserve"> PAGEREF _Toc95424517 \h </w:instrText>
            </w:r>
            <w:r w:rsidR="008009E5">
              <w:rPr>
                <w:noProof/>
                <w:webHidden/>
              </w:rPr>
            </w:r>
            <w:r w:rsidR="008009E5">
              <w:rPr>
                <w:noProof/>
                <w:webHidden/>
              </w:rPr>
              <w:fldChar w:fldCharType="separate"/>
            </w:r>
            <w:r w:rsidR="008009E5">
              <w:rPr>
                <w:noProof/>
                <w:webHidden/>
              </w:rPr>
              <w:t>4</w:t>
            </w:r>
            <w:r w:rsidR="008009E5">
              <w:rPr>
                <w:noProof/>
                <w:webHidden/>
              </w:rPr>
              <w:fldChar w:fldCharType="end"/>
            </w:r>
          </w:hyperlink>
        </w:p>
        <w:p w14:paraId="5B27536D" w14:textId="4895C8B0" w:rsidR="008009E5" w:rsidRDefault="00DB4016">
          <w:pPr>
            <w:pStyle w:val="Sommario2"/>
            <w:tabs>
              <w:tab w:val="right" w:leader="dot" w:pos="9628"/>
            </w:tabs>
            <w:rPr>
              <w:rFonts w:eastAsiaTheme="minorEastAsia"/>
              <w:noProof/>
              <w:color w:val="auto"/>
              <w:sz w:val="22"/>
              <w:lang w:val="it-IT" w:eastAsia="it-IT"/>
            </w:rPr>
          </w:pPr>
          <w:hyperlink w:anchor="_Toc95424518" w:history="1">
            <w:r w:rsidR="008009E5" w:rsidRPr="00DE72AF">
              <w:rPr>
                <w:rStyle w:val="Collegamentoipertestuale"/>
                <w:noProof/>
              </w:rPr>
              <w:t>YOLOv5 AND PYTORCH</w:t>
            </w:r>
            <w:r w:rsidR="008009E5">
              <w:rPr>
                <w:noProof/>
                <w:webHidden/>
              </w:rPr>
              <w:tab/>
            </w:r>
            <w:r w:rsidR="008009E5">
              <w:rPr>
                <w:noProof/>
                <w:webHidden/>
              </w:rPr>
              <w:fldChar w:fldCharType="begin"/>
            </w:r>
            <w:r w:rsidR="008009E5">
              <w:rPr>
                <w:noProof/>
                <w:webHidden/>
              </w:rPr>
              <w:instrText xml:space="preserve"> PAGEREF _Toc95424518 \h </w:instrText>
            </w:r>
            <w:r w:rsidR="008009E5">
              <w:rPr>
                <w:noProof/>
                <w:webHidden/>
              </w:rPr>
            </w:r>
            <w:r w:rsidR="008009E5">
              <w:rPr>
                <w:noProof/>
                <w:webHidden/>
              </w:rPr>
              <w:fldChar w:fldCharType="separate"/>
            </w:r>
            <w:r w:rsidR="008009E5">
              <w:rPr>
                <w:noProof/>
                <w:webHidden/>
              </w:rPr>
              <w:t>4</w:t>
            </w:r>
            <w:r w:rsidR="008009E5">
              <w:rPr>
                <w:noProof/>
                <w:webHidden/>
              </w:rPr>
              <w:fldChar w:fldCharType="end"/>
            </w:r>
          </w:hyperlink>
        </w:p>
        <w:p w14:paraId="0EB86221" w14:textId="19C65135" w:rsidR="008009E5" w:rsidRDefault="00DB4016">
          <w:pPr>
            <w:pStyle w:val="Sommario2"/>
            <w:tabs>
              <w:tab w:val="right" w:leader="dot" w:pos="9628"/>
            </w:tabs>
            <w:rPr>
              <w:rFonts w:eastAsiaTheme="minorEastAsia"/>
              <w:noProof/>
              <w:color w:val="auto"/>
              <w:sz w:val="22"/>
              <w:lang w:val="it-IT" w:eastAsia="it-IT"/>
            </w:rPr>
          </w:pPr>
          <w:hyperlink w:anchor="_Toc95424519" w:history="1">
            <w:r w:rsidR="008009E5" w:rsidRPr="00DE72AF">
              <w:rPr>
                <w:rStyle w:val="Collegamentoipertestuale"/>
                <w:noProof/>
              </w:rPr>
              <w:t>MobileNET V3 AND TENSORFLOW</w:t>
            </w:r>
            <w:r w:rsidR="008009E5">
              <w:rPr>
                <w:noProof/>
                <w:webHidden/>
              </w:rPr>
              <w:tab/>
            </w:r>
            <w:r w:rsidR="008009E5">
              <w:rPr>
                <w:noProof/>
                <w:webHidden/>
              </w:rPr>
              <w:fldChar w:fldCharType="begin"/>
            </w:r>
            <w:r w:rsidR="008009E5">
              <w:rPr>
                <w:noProof/>
                <w:webHidden/>
              </w:rPr>
              <w:instrText xml:space="preserve"> PAGEREF _Toc95424519 \h </w:instrText>
            </w:r>
            <w:r w:rsidR="008009E5">
              <w:rPr>
                <w:noProof/>
                <w:webHidden/>
              </w:rPr>
            </w:r>
            <w:r w:rsidR="008009E5">
              <w:rPr>
                <w:noProof/>
                <w:webHidden/>
              </w:rPr>
              <w:fldChar w:fldCharType="separate"/>
            </w:r>
            <w:r w:rsidR="008009E5">
              <w:rPr>
                <w:noProof/>
                <w:webHidden/>
              </w:rPr>
              <w:t>4</w:t>
            </w:r>
            <w:r w:rsidR="008009E5">
              <w:rPr>
                <w:noProof/>
                <w:webHidden/>
              </w:rPr>
              <w:fldChar w:fldCharType="end"/>
            </w:r>
          </w:hyperlink>
        </w:p>
        <w:p w14:paraId="5299442F" w14:textId="005A1214" w:rsidR="008009E5" w:rsidRDefault="00DB4016">
          <w:pPr>
            <w:pStyle w:val="Sommario2"/>
            <w:tabs>
              <w:tab w:val="right" w:leader="dot" w:pos="9628"/>
            </w:tabs>
            <w:rPr>
              <w:rFonts w:eastAsiaTheme="minorEastAsia"/>
              <w:noProof/>
              <w:color w:val="auto"/>
              <w:sz w:val="22"/>
              <w:lang w:val="it-IT" w:eastAsia="it-IT"/>
            </w:rPr>
          </w:pPr>
          <w:hyperlink w:anchor="_Toc95424520" w:history="1">
            <w:r w:rsidR="008009E5" w:rsidRPr="00DE72AF">
              <w:rPr>
                <w:rStyle w:val="Collegamentoipertestuale"/>
                <w:noProof/>
              </w:rPr>
              <w:t>PYEER</w:t>
            </w:r>
            <w:r w:rsidR="008009E5">
              <w:rPr>
                <w:noProof/>
                <w:webHidden/>
              </w:rPr>
              <w:tab/>
            </w:r>
            <w:r w:rsidR="008009E5">
              <w:rPr>
                <w:noProof/>
                <w:webHidden/>
              </w:rPr>
              <w:fldChar w:fldCharType="begin"/>
            </w:r>
            <w:r w:rsidR="008009E5">
              <w:rPr>
                <w:noProof/>
                <w:webHidden/>
              </w:rPr>
              <w:instrText xml:space="preserve"> PAGEREF _Toc95424520 \h </w:instrText>
            </w:r>
            <w:r w:rsidR="008009E5">
              <w:rPr>
                <w:noProof/>
                <w:webHidden/>
              </w:rPr>
            </w:r>
            <w:r w:rsidR="008009E5">
              <w:rPr>
                <w:noProof/>
                <w:webHidden/>
              </w:rPr>
              <w:fldChar w:fldCharType="separate"/>
            </w:r>
            <w:r w:rsidR="008009E5">
              <w:rPr>
                <w:noProof/>
                <w:webHidden/>
              </w:rPr>
              <w:t>4</w:t>
            </w:r>
            <w:r w:rsidR="008009E5">
              <w:rPr>
                <w:noProof/>
                <w:webHidden/>
              </w:rPr>
              <w:fldChar w:fldCharType="end"/>
            </w:r>
          </w:hyperlink>
        </w:p>
        <w:p w14:paraId="5CD9A1C1" w14:textId="6C1BDC1C" w:rsidR="008009E5" w:rsidRDefault="00DB4016">
          <w:pPr>
            <w:pStyle w:val="Sommario2"/>
            <w:tabs>
              <w:tab w:val="right" w:leader="dot" w:pos="9628"/>
            </w:tabs>
            <w:rPr>
              <w:rFonts w:eastAsiaTheme="minorEastAsia"/>
              <w:noProof/>
              <w:color w:val="auto"/>
              <w:sz w:val="22"/>
              <w:lang w:val="it-IT" w:eastAsia="it-IT"/>
            </w:rPr>
          </w:pPr>
          <w:hyperlink w:anchor="_Toc95424521" w:history="1">
            <w:r w:rsidR="008009E5" w:rsidRPr="00DE72AF">
              <w:rPr>
                <w:rStyle w:val="Collegamentoipertestuale"/>
                <w:noProof/>
              </w:rPr>
              <w:t>WANDB.ai</w:t>
            </w:r>
            <w:r w:rsidR="008009E5">
              <w:rPr>
                <w:noProof/>
                <w:webHidden/>
              </w:rPr>
              <w:tab/>
            </w:r>
            <w:r w:rsidR="008009E5">
              <w:rPr>
                <w:noProof/>
                <w:webHidden/>
              </w:rPr>
              <w:fldChar w:fldCharType="begin"/>
            </w:r>
            <w:r w:rsidR="008009E5">
              <w:rPr>
                <w:noProof/>
                <w:webHidden/>
              </w:rPr>
              <w:instrText xml:space="preserve"> PAGEREF _Toc95424521 \h </w:instrText>
            </w:r>
            <w:r w:rsidR="008009E5">
              <w:rPr>
                <w:noProof/>
                <w:webHidden/>
              </w:rPr>
            </w:r>
            <w:r w:rsidR="008009E5">
              <w:rPr>
                <w:noProof/>
                <w:webHidden/>
              </w:rPr>
              <w:fldChar w:fldCharType="separate"/>
            </w:r>
            <w:r w:rsidR="008009E5">
              <w:rPr>
                <w:noProof/>
                <w:webHidden/>
              </w:rPr>
              <w:t>4</w:t>
            </w:r>
            <w:r w:rsidR="008009E5">
              <w:rPr>
                <w:noProof/>
                <w:webHidden/>
              </w:rPr>
              <w:fldChar w:fldCharType="end"/>
            </w:r>
          </w:hyperlink>
        </w:p>
        <w:p w14:paraId="241F4B6C" w14:textId="6A8D98B1" w:rsidR="008009E5" w:rsidRDefault="00DB4016">
          <w:pPr>
            <w:pStyle w:val="Sommario2"/>
            <w:tabs>
              <w:tab w:val="right" w:leader="dot" w:pos="9628"/>
            </w:tabs>
            <w:rPr>
              <w:rFonts w:eastAsiaTheme="minorEastAsia"/>
              <w:noProof/>
              <w:color w:val="auto"/>
              <w:sz w:val="22"/>
              <w:lang w:val="it-IT" w:eastAsia="it-IT"/>
            </w:rPr>
          </w:pPr>
          <w:hyperlink w:anchor="_Toc95424522" w:history="1">
            <w:r w:rsidR="008009E5" w:rsidRPr="00DE72AF">
              <w:rPr>
                <w:rStyle w:val="Collegamentoipertestuale"/>
                <w:noProof/>
              </w:rPr>
              <w:t>References</w:t>
            </w:r>
            <w:r w:rsidR="008009E5">
              <w:rPr>
                <w:noProof/>
                <w:webHidden/>
              </w:rPr>
              <w:tab/>
            </w:r>
            <w:r w:rsidR="008009E5">
              <w:rPr>
                <w:noProof/>
                <w:webHidden/>
              </w:rPr>
              <w:fldChar w:fldCharType="begin"/>
            </w:r>
            <w:r w:rsidR="008009E5">
              <w:rPr>
                <w:noProof/>
                <w:webHidden/>
              </w:rPr>
              <w:instrText xml:space="preserve"> PAGEREF _Toc95424522 \h </w:instrText>
            </w:r>
            <w:r w:rsidR="008009E5">
              <w:rPr>
                <w:noProof/>
                <w:webHidden/>
              </w:rPr>
            </w:r>
            <w:r w:rsidR="008009E5">
              <w:rPr>
                <w:noProof/>
                <w:webHidden/>
              </w:rPr>
              <w:fldChar w:fldCharType="separate"/>
            </w:r>
            <w:r w:rsidR="008009E5">
              <w:rPr>
                <w:noProof/>
                <w:webHidden/>
              </w:rPr>
              <w:t>4</w:t>
            </w:r>
            <w:r w:rsidR="008009E5">
              <w:rPr>
                <w:noProof/>
                <w:webHidden/>
              </w:rPr>
              <w:fldChar w:fldCharType="end"/>
            </w:r>
          </w:hyperlink>
        </w:p>
        <w:p w14:paraId="5F9D2DB2" w14:textId="57442781" w:rsidR="008009E5" w:rsidRDefault="00DB4016">
          <w:pPr>
            <w:pStyle w:val="Sommario1"/>
            <w:tabs>
              <w:tab w:val="right" w:leader="dot" w:pos="9628"/>
            </w:tabs>
            <w:rPr>
              <w:rFonts w:eastAsiaTheme="minorEastAsia"/>
              <w:noProof/>
              <w:color w:val="auto"/>
              <w:sz w:val="22"/>
              <w:lang w:val="it-IT" w:eastAsia="it-IT"/>
            </w:rPr>
          </w:pPr>
          <w:hyperlink w:anchor="_Toc95424523" w:history="1">
            <w:r w:rsidR="008009E5" w:rsidRPr="00DE72AF">
              <w:rPr>
                <w:rStyle w:val="Collegamentoipertestuale"/>
                <w:noProof/>
              </w:rPr>
              <w:t>Ear Detection</w:t>
            </w:r>
            <w:r w:rsidR="008009E5">
              <w:rPr>
                <w:noProof/>
                <w:webHidden/>
              </w:rPr>
              <w:tab/>
            </w:r>
            <w:r w:rsidR="008009E5">
              <w:rPr>
                <w:noProof/>
                <w:webHidden/>
              </w:rPr>
              <w:fldChar w:fldCharType="begin"/>
            </w:r>
            <w:r w:rsidR="008009E5">
              <w:rPr>
                <w:noProof/>
                <w:webHidden/>
              </w:rPr>
              <w:instrText xml:space="preserve"> PAGEREF _Toc95424523 \h </w:instrText>
            </w:r>
            <w:r w:rsidR="008009E5">
              <w:rPr>
                <w:noProof/>
                <w:webHidden/>
              </w:rPr>
            </w:r>
            <w:r w:rsidR="008009E5">
              <w:rPr>
                <w:noProof/>
                <w:webHidden/>
              </w:rPr>
              <w:fldChar w:fldCharType="separate"/>
            </w:r>
            <w:r w:rsidR="008009E5">
              <w:rPr>
                <w:noProof/>
                <w:webHidden/>
              </w:rPr>
              <w:t>6</w:t>
            </w:r>
            <w:r w:rsidR="008009E5">
              <w:rPr>
                <w:noProof/>
                <w:webHidden/>
              </w:rPr>
              <w:fldChar w:fldCharType="end"/>
            </w:r>
          </w:hyperlink>
        </w:p>
        <w:p w14:paraId="2BEF0019" w14:textId="0C1F37F6" w:rsidR="008009E5" w:rsidRDefault="00DB4016">
          <w:pPr>
            <w:pStyle w:val="Sommario2"/>
            <w:tabs>
              <w:tab w:val="right" w:leader="dot" w:pos="9628"/>
            </w:tabs>
            <w:rPr>
              <w:rFonts w:eastAsiaTheme="minorEastAsia"/>
              <w:noProof/>
              <w:color w:val="auto"/>
              <w:sz w:val="22"/>
              <w:lang w:val="it-IT" w:eastAsia="it-IT"/>
            </w:rPr>
          </w:pPr>
          <w:hyperlink w:anchor="_Toc95424524" w:history="1">
            <w:r w:rsidR="008009E5" w:rsidRPr="00DE72AF">
              <w:rPr>
                <w:rStyle w:val="Collegamentoipertestuale"/>
                <w:noProof/>
              </w:rPr>
              <w:t>DATASET</w:t>
            </w:r>
            <w:r w:rsidR="008009E5">
              <w:rPr>
                <w:noProof/>
                <w:webHidden/>
              </w:rPr>
              <w:tab/>
            </w:r>
            <w:r w:rsidR="008009E5">
              <w:rPr>
                <w:noProof/>
                <w:webHidden/>
              </w:rPr>
              <w:fldChar w:fldCharType="begin"/>
            </w:r>
            <w:r w:rsidR="008009E5">
              <w:rPr>
                <w:noProof/>
                <w:webHidden/>
              </w:rPr>
              <w:instrText xml:space="preserve"> PAGEREF _Toc95424524 \h </w:instrText>
            </w:r>
            <w:r w:rsidR="008009E5">
              <w:rPr>
                <w:noProof/>
                <w:webHidden/>
              </w:rPr>
            </w:r>
            <w:r w:rsidR="008009E5">
              <w:rPr>
                <w:noProof/>
                <w:webHidden/>
              </w:rPr>
              <w:fldChar w:fldCharType="separate"/>
            </w:r>
            <w:r w:rsidR="008009E5">
              <w:rPr>
                <w:noProof/>
                <w:webHidden/>
              </w:rPr>
              <w:t>6</w:t>
            </w:r>
            <w:r w:rsidR="008009E5">
              <w:rPr>
                <w:noProof/>
                <w:webHidden/>
              </w:rPr>
              <w:fldChar w:fldCharType="end"/>
            </w:r>
          </w:hyperlink>
        </w:p>
        <w:p w14:paraId="0AE39148" w14:textId="2D71D3FD" w:rsidR="008009E5" w:rsidRDefault="00DB4016">
          <w:pPr>
            <w:pStyle w:val="Sommario3"/>
            <w:tabs>
              <w:tab w:val="right" w:leader="dot" w:pos="9628"/>
            </w:tabs>
            <w:rPr>
              <w:rFonts w:eastAsiaTheme="minorEastAsia"/>
              <w:noProof/>
              <w:color w:val="auto"/>
              <w:sz w:val="22"/>
              <w:lang w:val="it-IT" w:eastAsia="it-IT"/>
            </w:rPr>
          </w:pPr>
          <w:hyperlink w:anchor="_Toc95424525" w:history="1">
            <w:r w:rsidR="008009E5" w:rsidRPr="00DE72AF">
              <w:rPr>
                <w:rStyle w:val="Collegamentoipertestuale"/>
                <w:noProof/>
              </w:rPr>
              <w:t>UBEAR</w:t>
            </w:r>
            <w:r w:rsidR="008009E5">
              <w:rPr>
                <w:noProof/>
                <w:webHidden/>
              </w:rPr>
              <w:tab/>
            </w:r>
            <w:r w:rsidR="008009E5">
              <w:rPr>
                <w:noProof/>
                <w:webHidden/>
              </w:rPr>
              <w:fldChar w:fldCharType="begin"/>
            </w:r>
            <w:r w:rsidR="008009E5">
              <w:rPr>
                <w:noProof/>
                <w:webHidden/>
              </w:rPr>
              <w:instrText xml:space="preserve"> PAGEREF _Toc95424525 \h </w:instrText>
            </w:r>
            <w:r w:rsidR="008009E5">
              <w:rPr>
                <w:noProof/>
                <w:webHidden/>
              </w:rPr>
            </w:r>
            <w:r w:rsidR="008009E5">
              <w:rPr>
                <w:noProof/>
                <w:webHidden/>
              </w:rPr>
              <w:fldChar w:fldCharType="separate"/>
            </w:r>
            <w:r w:rsidR="008009E5">
              <w:rPr>
                <w:noProof/>
                <w:webHidden/>
              </w:rPr>
              <w:t>6</w:t>
            </w:r>
            <w:r w:rsidR="008009E5">
              <w:rPr>
                <w:noProof/>
                <w:webHidden/>
              </w:rPr>
              <w:fldChar w:fldCharType="end"/>
            </w:r>
          </w:hyperlink>
        </w:p>
        <w:p w14:paraId="57493499" w14:textId="06C6F3ED" w:rsidR="008009E5" w:rsidRDefault="00DB4016">
          <w:pPr>
            <w:pStyle w:val="Sommario2"/>
            <w:tabs>
              <w:tab w:val="right" w:leader="dot" w:pos="9628"/>
            </w:tabs>
            <w:rPr>
              <w:rFonts w:eastAsiaTheme="minorEastAsia"/>
              <w:noProof/>
              <w:color w:val="auto"/>
              <w:sz w:val="22"/>
              <w:lang w:val="it-IT" w:eastAsia="it-IT"/>
            </w:rPr>
          </w:pPr>
          <w:hyperlink w:anchor="_Toc95424526" w:history="1">
            <w:r w:rsidR="008009E5" w:rsidRPr="00DE72AF">
              <w:rPr>
                <w:rStyle w:val="Collegamentoipertestuale"/>
                <w:noProof/>
              </w:rPr>
              <w:t>MODEL TRAINING</w:t>
            </w:r>
            <w:r w:rsidR="008009E5">
              <w:rPr>
                <w:noProof/>
                <w:webHidden/>
              </w:rPr>
              <w:tab/>
            </w:r>
            <w:r w:rsidR="008009E5">
              <w:rPr>
                <w:noProof/>
                <w:webHidden/>
              </w:rPr>
              <w:fldChar w:fldCharType="begin"/>
            </w:r>
            <w:r w:rsidR="008009E5">
              <w:rPr>
                <w:noProof/>
                <w:webHidden/>
              </w:rPr>
              <w:instrText xml:space="preserve"> PAGEREF _Toc95424526 \h </w:instrText>
            </w:r>
            <w:r w:rsidR="008009E5">
              <w:rPr>
                <w:noProof/>
                <w:webHidden/>
              </w:rPr>
            </w:r>
            <w:r w:rsidR="008009E5">
              <w:rPr>
                <w:noProof/>
                <w:webHidden/>
              </w:rPr>
              <w:fldChar w:fldCharType="separate"/>
            </w:r>
            <w:r w:rsidR="008009E5">
              <w:rPr>
                <w:noProof/>
                <w:webHidden/>
              </w:rPr>
              <w:t>6</w:t>
            </w:r>
            <w:r w:rsidR="008009E5">
              <w:rPr>
                <w:noProof/>
                <w:webHidden/>
              </w:rPr>
              <w:fldChar w:fldCharType="end"/>
            </w:r>
          </w:hyperlink>
        </w:p>
        <w:p w14:paraId="2E73A953" w14:textId="4DE4CAB2" w:rsidR="008009E5" w:rsidRDefault="00DB4016">
          <w:pPr>
            <w:pStyle w:val="Sommario2"/>
            <w:tabs>
              <w:tab w:val="right" w:leader="dot" w:pos="9628"/>
            </w:tabs>
            <w:rPr>
              <w:rFonts w:eastAsiaTheme="minorEastAsia"/>
              <w:noProof/>
              <w:color w:val="auto"/>
              <w:sz w:val="22"/>
              <w:lang w:val="it-IT" w:eastAsia="it-IT"/>
            </w:rPr>
          </w:pPr>
          <w:hyperlink w:anchor="_Toc95424527" w:history="1">
            <w:r w:rsidR="008009E5" w:rsidRPr="00DE72AF">
              <w:rPr>
                <w:rStyle w:val="Collegamentoipertestuale"/>
                <w:noProof/>
              </w:rPr>
              <w:t>IMPLEMENTATION</w:t>
            </w:r>
            <w:r w:rsidR="008009E5">
              <w:rPr>
                <w:noProof/>
                <w:webHidden/>
              </w:rPr>
              <w:tab/>
            </w:r>
            <w:r w:rsidR="008009E5">
              <w:rPr>
                <w:noProof/>
                <w:webHidden/>
              </w:rPr>
              <w:fldChar w:fldCharType="begin"/>
            </w:r>
            <w:r w:rsidR="008009E5">
              <w:rPr>
                <w:noProof/>
                <w:webHidden/>
              </w:rPr>
              <w:instrText xml:space="preserve"> PAGEREF _Toc95424527 \h </w:instrText>
            </w:r>
            <w:r w:rsidR="008009E5">
              <w:rPr>
                <w:noProof/>
                <w:webHidden/>
              </w:rPr>
            </w:r>
            <w:r w:rsidR="008009E5">
              <w:rPr>
                <w:noProof/>
                <w:webHidden/>
              </w:rPr>
              <w:fldChar w:fldCharType="separate"/>
            </w:r>
            <w:r w:rsidR="008009E5">
              <w:rPr>
                <w:noProof/>
                <w:webHidden/>
              </w:rPr>
              <w:t>7</w:t>
            </w:r>
            <w:r w:rsidR="008009E5">
              <w:rPr>
                <w:noProof/>
                <w:webHidden/>
              </w:rPr>
              <w:fldChar w:fldCharType="end"/>
            </w:r>
          </w:hyperlink>
        </w:p>
        <w:p w14:paraId="2633A387" w14:textId="1D7A89A1" w:rsidR="008009E5" w:rsidRDefault="00DB4016">
          <w:pPr>
            <w:pStyle w:val="Sommario1"/>
            <w:tabs>
              <w:tab w:val="right" w:leader="dot" w:pos="9628"/>
            </w:tabs>
            <w:rPr>
              <w:rFonts w:eastAsiaTheme="minorEastAsia"/>
              <w:noProof/>
              <w:color w:val="auto"/>
              <w:sz w:val="22"/>
              <w:lang w:val="it-IT" w:eastAsia="it-IT"/>
            </w:rPr>
          </w:pPr>
          <w:hyperlink w:anchor="_Toc95424528" w:history="1">
            <w:r w:rsidR="008009E5" w:rsidRPr="00DE72AF">
              <w:rPr>
                <w:rStyle w:val="Collegamentoipertestuale"/>
                <w:noProof/>
              </w:rPr>
              <w:t>Ear Recognition</w:t>
            </w:r>
            <w:r w:rsidR="008009E5">
              <w:rPr>
                <w:noProof/>
                <w:webHidden/>
              </w:rPr>
              <w:tab/>
            </w:r>
            <w:r w:rsidR="008009E5">
              <w:rPr>
                <w:noProof/>
                <w:webHidden/>
              </w:rPr>
              <w:fldChar w:fldCharType="begin"/>
            </w:r>
            <w:r w:rsidR="008009E5">
              <w:rPr>
                <w:noProof/>
                <w:webHidden/>
              </w:rPr>
              <w:instrText xml:space="preserve"> PAGEREF _Toc95424528 \h </w:instrText>
            </w:r>
            <w:r w:rsidR="008009E5">
              <w:rPr>
                <w:noProof/>
                <w:webHidden/>
              </w:rPr>
            </w:r>
            <w:r w:rsidR="008009E5">
              <w:rPr>
                <w:noProof/>
                <w:webHidden/>
              </w:rPr>
              <w:fldChar w:fldCharType="separate"/>
            </w:r>
            <w:r w:rsidR="008009E5">
              <w:rPr>
                <w:noProof/>
                <w:webHidden/>
              </w:rPr>
              <w:t>9</w:t>
            </w:r>
            <w:r w:rsidR="008009E5">
              <w:rPr>
                <w:noProof/>
                <w:webHidden/>
              </w:rPr>
              <w:fldChar w:fldCharType="end"/>
            </w:r>
          </w:hyperlink>
        </w:p>
        <w:p w14:paraId="26154BBC" w14:textId="1B924D9C" w:rsidR="008009E5" w:rsidRDefault="00DB4016">
          <w:pPr>
            <w:pStyle w:val="Sommario2"/>
            <w:tabs>
              <w:tab w:val="right" w:leader="dot" w:pos="9628"/>
            </w:tabs>
            <w:rPr>
              <w:rFonts w:eastAsiaTheme="minorEastAsia"/>
              <w:noProof/>
              <w:color w:val="auto"/>
              <w:sz w:val="22"/>
              <w:lang w:val="it-IT" w:eastAsia="it-IT"/>
            </w:rPr>
          </w:pPr>
          <w:hyperlink w:anchor="_Toc95424529" w:history="1">
            <w:r w:rsidR="008009E5" w:rsidRPr="00DE72AF">
              <w:rPr>
                <w:rStyle w:val="Collegamentoipertestuale"/>
                <w:noProof/>
              </w:rPr>
              <w:t>Datasets</w:t>
            </w:r>
            <w:r w:rsidR="008009E5">
              <w:rPr>
                <w:noProof/>
                <w:webHidden/>
              </w:rPr>
              <w:tab/>
            </w:r>
            <w:r w:rsidR="008009E5">
              <w:rPr>
                <w:noProof/>
                <w:webHidden/>
              </w:rPr>
              <w:fldChar w:fldCharType="begin"/>
            </w:r>
            <w:r w:rsidR="008009E5">
              <w:rPr>
                <w:noProof/>
                <w:webHidden/>
              </w:rPr>
              <w:instrText xml:space="preserve"> PAGEREF _Toc95424529 \h </w:instrText>
            </w:r>
            <w:r w:rsidR="008009E5">
              <w:rPr>
                <w:noProof/>
                <w:webHidden/>
              </w:rPr>
            </w:r>
            <w:r w:rsidR="008009E5">
              <w:rPr>
                <w:noProof/>
                <w:webHidden/>
              </w:rPr>
              <w:fldChar w:fldCharType="separate"/>
            </w:r>
            <w:r w:rsidR="008009E5">
              <w:rPr>
                <w:noProof/>
                <w:webHidden/>
              </w:rPr>
              <w:t>9</w:t>
            </w:r>
            <w:r w:rsidR="008009E5">
              <w:rPr>
                <w:noProof/>
                <w:webHidden/>
              </w:rPr>
              <w:fldChar w:fldCharType="end"/>
            </w:r>
          </w:hyperlink>
        </w:p>
        <w:p w14:paraId="1A072F09" w14:textId="54C918EA" w:rsidR="008009E5" w:rsidRDefault="00DB4016">
          <w:pPr>
            <w:pStyle w:val="Sommario3"/>
            <w:tabs>
              <w:tab w:val="right" w:leader="dot" w:pos="9628"/>
            </w:tabs>
            <w:rPr>
              <w:rFonts w:eastAsiaTheme="minorEastAsia"/>
              <w:noProof/>
              <w:color w:val="auto"/>
              <w:sz w:val="22"/>
              <w:lang w:val="it-IT" w:eastAsia="it-IT"/>
            </w:rPr>
          </w:pPr>
          <w:hyperlink w:anchor="_Toc95424530" w:history="1">
            <w:r w:rsidR="008009E5" w:rsidRPr="00DE72AF">
              <w:rPr>
                <w:rStyle w:val="Collegamentoipertestuale"/>
                <w:noProof/>
              </w:rPr>
              <w:t>AWE</w:t>
            </w:r>
            <w:r w:rsidR="008009E5">
              <w:rPr>
                <w:noProof/>
                <w:webHidden/>
              </w:rPr>
              <w:tab/>
            </w:r>
            <w:r w:rsidR="008009E5">
              <w:rPr>
                <w:noProof/>
                <w:webHidden/>
              </w:rPr>
              <w:fldChar w:fldCharType="begin"/>
            </w:r>
            <w:r w:rsidR="008009E5">
              <w:rPr>
                <w:noProof/>
                <w:webHidden/>
              </w:rPr>
              <w:instrText xml:space="preserve"> PAGEREF _Toc95424530 \h </w:instrText>
            </w:r>
            <w:r w:rsidR="008009E5">
              <w:rPr>
                <w:noProof/>
                <w:webHidden/>
              </w:rPr>
            </w:r>
            <w:r w:rsidR="008009E5">
              <w:rPr>
                <w:noProof/>
                <w:webHidden/>
              </w:rPr>
              <w:fldChar w:fldCharType="separate"/>
            </w:r>
            <w:r w:rsidR="008009E5">
              <w:rPr>
                <w:noProof/>
                <w:webHidden/>
              </w:rPr>
              <w:t>9</w:t>
            </w:r>
            <w:r w:rsidR="008009E5">
              <w:rPr>
                <w:noProof/>
                <w:webHidden/>
              </w:rPr>
              <w:fldChar w:fldCharType="end"/>
            </w:r>
          </w:hyperlink>
        </w:p>
        <w:p w14:paraId="20A4278A" w14:textId="204A9D91" w:rsidR="008009E5" w:rsidRDefault="00DB4016">
          <w:pPr>
            <w:pStyle w:val="Sommario3"/>
            <w:tabs>
              <w:tab w:val="right" w:leader="dot" w:pos="9628"/>
            </w:tabs>
            <w:rPr>
              <w:rFonts w:eastAsiaTheme="minorEastAsia"/>
              <w:noProof/>
              <w:color w:val="auto"/>
              <w:sz w:val="22"/>
              <w:lang w:val="it-IT" w:eastAsia="it-IT"/>
            </w:rPr>
          </w:pPr>
          <w:hyperlink w:anchor="_Toc95424531" w:history="1">
            <w:r w:rsidR="008009E5" w:rsidRPr="00DE72AF">
              <w:rPr>
                <w:rStyle w:val="Collegamentoipertestuale"/>
                <w:noProof/>
              </w:rPr>
              <w:t>EarVN</w:t>
            </w:r>
            <w:r w:rsidR="008009E5">
              <w:rPr>
                <w:noProof/>
                <w:webHidden/>
              </w:rPr>
              <w:tab/>
            </w:r>
            <w:r w:rsidR="008009E5">
              <w:rPr>
                <w:noProof/>
                <w:webHidden/>
              </w:rPr>
              <w:fldChar w:fldCharType="begin"/>
            </w:r>
            <w:r w:rsidR="008009E5">
              <w:rPr>
                <w:noProof/>
                <w:webHidden/>
              </w:rPr>
              <w:instrText xml:space="preserve"> PAGEREF _Toc95424531 \h </w:instrText>
            </w:r>
            <w:r w:rsidR="008009E5">
              <w:rPr>
                <w:noProof/>
                <w:webHidden/>
              </w:rPr>
            </w:r>
            <w:r w:rsidR="008009E5">
              <w:rPr>
                <w:noProof/>
                <w:webHidden/>
              </w:rPr>
              <w:fldChar w:fldCharType="separate"/>
            </w:r>
            <w:r w:rsidR="008009E5">
              <w:rPr>
                <w:noProof/>
                <w:webHidden/>
              </w:rPr>
              <w:t>9</w:t>
            </w:r>
            <w:r w:rsidR="008009E5">
              <w:rPr>
                <w:noProof/>
                <w:webHidden/>
              </w:rPr>
              <w:fldChar w:fldCharType="end"/>
            </w:r>
          </w:hyperlink>
        </w:p>
        <w:p w14:paraId="548DA69C" w14:textId="58A01F63" w:rsidR="008009E5" w:rsidRDefault="00DB4016">
          <w:pPr>
            <w:pStyle w:val="Sommario3"/>
            <w:tabs>
              <w:tab w:val="right" w:leader="dot" w:pos="9628"/>
            </w:tabs>
            <w:rPr>
              <w:rFonts w:eastAsiaTheme="minorEastAsia"/>
              <w:noProof/>
              <w:color w:val="auto"/>
              <w:sz w:val="22"/>
              <w:lang w:val="it-IT" w:eastAsia="it-IT"/>
            </w:rPr>
          </w:pPr>
          <w:hyperlink w:anchor="_Toc95424532" w:history="1">
            <w:r w:rsidR="008009E5" w:rsidRPr="00DE72AF">
              <w:rPr>
                <w:rStyle w:val="Collegamentoipertestuale"/>
                <w:noProof/>
              </w:rPr>
              <w:t>AMI</w:t>
            </w:r>
            <w:r w:rsidR="008009E5">
              <w:rPr>
                <w:noProof/>
                <w:webHidden/>
              </w:rPr>
              <w:tab/>
            </w:r>
            <w:r w:rsidR="008009E5">
              <w:rPr>
                <w:noProof/>
                <w:webHidden/>
              </w:rPr>
              <w:fldChar w:fldCharType="begin"/>
            </w:r>
            <w:r w:rsidR="008009E5">
              <w:rPr>
                <w:noProof/>
                <w:webHidden/>
              </w:rPr>
              <w:instrText xml:space="preserve"> PAGEREF _Toc95424532 \h </w:instrText>
            </w:r>
            <w:r w:rsidR="008009E5">
              <w:rPr>
                <w:noProof/>
                <w:webHidden/>
              </w:rPr>
            </w:r>
            <w:r w:rsidR="008009E5">
              <w:rPr>
                <w:noProof/>
                <w:webHidden/>
              </w:rPr>
              <w:fldChar w:fldCharType="separate"/>
            </w:r>
            <w:r w:rsidR="008009E5">
              <w:rPr>
                <w:noProof/>
                <w:webHidden/>
              </w:rPr>
              <w:t>9</w:t>
            </w:r>
            <w:r w:rsidR="008009E5">
              <w:rPr>
                <w:noProof/>
                <w:webHidden/>
              </w:rPr>
              <w:fldChar w:fldCharType="end"/>
            </w:r>
          </w:hyperlink>
        </w:p>
        <w:p w14:paraId="593D8177" w14:textId="474E42D8" w:rsidR="008009E5" w:rsidRDefault="00DB4016">
          <w:pPr>
            <w:pStyle w:val="Sommario2"/>
            <w:tabs>
              <w:tab w:val="right" w:leader="dot" w:pos="9628"/>
            </w:tabs>
            <w:rPr>
              <w:rFonts w:eastAsiaTheme="minorEastAsia"/>
              <w:noProof/>
              <w:color w:val="auto"/>
              <w:sz w:val="22"/>
              <w:lang w:val="it-IT" w:eastAsia="it-IT"/>
            </w:rPr>
          </w:pPr>
          <w:hyperlink w:anchor="_Toc95424533" w:history="1">
            <w:r w:rsidR="008009E5" w:rsidRPr="00DE72AF">
              <w:rPr>
                <w:rStyle w:val="Collegamentoipertestuale"/>
                <w:noProof/>
              </w:rPr>
              <w:t>Feature Extraction</w:t>
            </w:r>
            <w:r w:rsidR="008009E5">
              <w:rPr>
                <w:noProof/>
                <w:webHidden/>
              </w:rPr>
              <w:tab/>
            </w:r>
            <w:r w:rsidR="008009E5">
              <w:rPr>
                <w:noProof/>
                <w:webHidden/>
              </w:rPr>
              <w:fldChar w:fldCharType="begin"/>
            </w:r>
            <w:r w:rsidR="008009E5">
              <w:rPr>
                <w:noProof/>
                <w:webHidden/>
              </w:rPr>
              <w:instrText xml:space="preserve"> PAGEREF _Toc95424533 \h </w:instrText>
            </w:r>
            <w:r w:rsidR="008009E5">
              <w:rPr>
                <w:noProof/>
                <w:webHidden/>
              </w:rPr>
            </w:r>
            <w:r w:rsidR="008009E5">
              <w:rPr>
                <w:noProof/>
                <w:webHidden/>
              </w:rPr>
              <w:fldChar w:fldCharType="separate"/>
            </w:r>
            <w:r w:rsidR="008009E5">
              <w:rPr>
                <w:noProof/>
                <w:webHidden/>
              </w:rPr>
              <w:t>10</w:t>
            </w:r>
            <w:r w:rsidR="008009E5">
              <w:rPr>
                <w:noProof/>
                <w:webHidden/>
              </w:rPr>
              <w:fldChar w:fldCharType="end"/>
            </w:r>
          </w:hyperlink>
        </w:p>
        <w:p w14:paraId="279CA76C" w14:textId="76949063" w:rsidR="008009E5" w:rsidRDefault="00DB4016">
          <w:pPr>
            <w:pStyle w:val="Sommario3"/>
            <w:tabs>
              <w:tab w:val="right" w:leader="dot" w:pos="9628"/>
            </w:tabs>
            <w:rPr>
              <w:rFonts w:eastAsiaTheme="minorEastAsia"/>
              <w:noProof/>
              <w:color w:val="auto"/>
              <w:sz w:val="22"/>
              <w:lang w:val="it-IT" w:eastAsia="it-IT"/>
            </w:rPr>
          </w:pPr>
          <w:hyperlink w:anchor="_Toc95424534" w:history="1">
            <w:r w:rsidR="008009E5" w:rsidRPr="00DE72AF">
              <w:rPr>
                <w:rStyle w:val="Collegamentoipertestuale"/>
                <w:noProof/>
              </w:rPr>
              <w:t>Enrollment flow</w:t>
            </w:r>
            <w:r w:rsidR="008009E5">
              <w:rPr>
                <w:noProof/>
                <w:webHidden/>
              </w:rPr>
              <w:tab/>
            </w:r>
            <w:r w:rsidR="008009E5">
              <w:rPr>
                <w:noProof/>
                <w:webHidden/>
              </w:rPr>
              <w:fldChar w:fldCharType="begin"/>
            </w:r>
            <w:r w:rsidR="008009E5">
              <w:rPr>
                <w:noProof/>
                <w:webHidden/>
              </w:rPr>
              <w:instrText xml:space="preserve"> PAGEREF _Toc95424534 \h </w:instrText>
            </w:r>
            <w:r w:rsidR="008009E5">
              <w:rPr>
                <w:noProof/>
                <w:webHidden/>
              </w:rPr>
            </w:r>
            <w:r w:rsidR="008009E5">
              <w:rPr>
                <w:noProof/>
                <w:webHidden/>
              </w:rPr>
              <w:fldChar w:fldCharType="separate"/>
            </w:r>
            <w:r w:rsidR="008009E5">
              <w:rPr>
                <w:noProof/>
                <w:webHidden/>
              </w:rPr>
              <w:t>11</w:t>
            </w:r>
            <w:r w:rsidR="008009E5">
              <w:rPr>
                <w:noProof/>
                <w:webHidden/>
              </w:rPr>
              <w:fldChar w:fldCharType="end"/>
            </w:r>
          </w:hyperlink>
        </w:p>
        <w:p w14:paraId="3FCF9102" w14:textId="7B66EB23" w:rsidR="008009E5" w:rsidRDefault="00DB4016">
          <w:pPr>
            <w:pStyle w:val="Sommario3"/>
            <w:tabs>
              <w:tab w:val="right" w:leader="dot" w:pos="9628"/>
            </w:tabs>
            <w:rPr>
              <w:rFonts w:eastAsiaTheme="minorEastAsia"/>
              <w:noProof/>
              <w:color w:val="auto"/>
              <w:sz w:val="22"/>
              <w:lang w:val="it-IT" w:eastAsia="it-IT"/>
            </w:rPr>
          </w:pPr>
          <w:hyperlink w:anchor="_Toc95424535" w:history="1">
            <w:r w:rsidR="008009E5" w:rsidRPr="00DE72AF">
              <w:rPr>
                <w:rStyle w:val="Collegamentoipertestuale"/>
                <w:noProof/>
              </w:rPr>
              <w:t>Verification flow</w:t>
            </w:r>
            <w:r w:rsidR="008009E5">
              <w:rPr>
                <w:noProof/>
                <w:webHidden/>
              </w:rPr>
              <w:tab/>
            </w:r>
            <w:r w:rsidR="008009E5">
              <w:rPr>
                <w:noProof/>
                <w:webHidden/>
              </w:rPr>
              <w:fldChar w:fldCharType="begin"/>
            </w:r>
            <w:r w:rsidR="008009E5">
              <w:rPr>
                <w:noProof/>
                <w:webHidden/>
              </w:rPr>
              <w:instrText xml:space="preserve"> PAGEREF _Toc95424535 \h </w:instrText>
            </w:r>
            <w:r w:rsidR="008009E5">
              <w:rPr>
                <w:noProof/>
                <w:webHidden/>
              </w:rPr>
            </w:r>
            <w:r w:rsidR="008009E5">
              <w:rPr>
                <w:noProof/>
                <w:webHidden/>
              </w:rPr>
              <w:fldChar w:fldCharType="separate"/>
            </w:r>
            <w:r w:rsidR="008009E5">
              <w:rPr>
                <w:noProof/>
                <w:webHidden/>
              </w:rPr>
              <w:t>11</w:t>
            </w:r>
            <w:r w:rsidR="008009E5">
              <w:rPr>
                <w:noProof/>
                <w:webHidden/>
              </w:rPr>
              <w:fldChar w:fldCharType="end"/>
            </w:r>
          </w:hyperlink>
        </w:p>
        <w:p w14:paraId="18FACB1A" w14:textId="20A7E865" w:rsidR="008009E5" w:rsidRDefault="00DB4016">
          <w:pPr>
            <w:pStyle w:val="Sommario1"/>
            <w:tabs>
              <w:tab w:val="right" w:leader="dot" w:pos="9628"/>
            </w:tabs>
            <w:rPr>
              <w:rFonts w:eastAsiaTheme="minorEastAsia"/>
              <w:noProof/>
              <w:color w:val="auto"/>
              <w:sz w:val="22"/>
              <w:lang w:val="it-IT" w:eastAsia="it-IT"/>
            </w:rPr>
          </w:pPr>
          <w:hyperlink w:anchor="_Toc95424536" w:history="1">
            <w:r w:rsidR="008009E5" w:rsidRPr="00DE72AF">
              <w:rPr>
                <w:rStyle w:val="Collegamentoipertestuale"/>
                <w:noProof/>
              </w:rPr>
              <w:t>Evaluation</w:t>
            </w:r>
            <w:r w:rsidR="008009E5">
              <w:rPr>
                <w:noProof/>
                <w:webHidden/>
              </w:rPr>
              <w:tab/>
            </w:r>
            <w:r w:rsidR="008009E5">
              <w:rPr>
                <w:noProof/>
                <w:webHidden/>
              </w:rPr>
              <w:fldChar w:fldCharType="begin"/>
            </w:r>
            <w:r w:rsidR="008009E5">
              <w:rPr>
                <w:noProof/>
                <w:webHidden/>
              </w:rPr>
              <w:instrText xml:space="preserve"> PAGEREF _Toc95424536 \h </w:instrText>
            </w:r>
            <w:r w:rsidR="008009E5">
              <w:rPr>
                <w:noProof/>
                <w:webHidden/>
              </w:rPr>
            </w:r>
            <w:r w:rsidR="008009E5">
              <w:rPr>
                <w:noProof/>
                <w:webHidden/>
              </w:rPr>
              <w:fldChar w:fldCharType="separate"/>
            </w:r>
            <w:r w:rsidR="008009E5">
              <w:rPr>
                <w:noProof/>
                <w:webHidden/>
              </w:rPr>
              <w:t>12</w:t>
            </w:r>
            <w:r w:rsidR="008009E5">
              <w:rPr>
                <w:noProof/>
                <w:webHidden/>
              </w:rPr>
              <w:fldChar w:fldCharType="end"/>
            </w:r>
          </w:hyperlink>
        </w:p>
        <w:p w14:paraId="684E61F6" w14:textId="2AF356B7" w:rsidR="008009E5" w:rsidRDefault="00DB4016">
          <w:pPr>
            <w:pStyle w:val="Sommario2"/>
            <w:tabs>
              <w:tab w:val="right" w:leader="dot" w:pos="9628"/>
            </w:tabs>
            <w:rPr>
              <w:rFonts w:eastAsiaTheme="minorEastAsia"/>
              <w:noProof/>
              <w:color w:val="auto"/>
              <w:sz w:val="22"/>
              <w:lang w:val="it-IT" w:eastAsia="it-IT"/>
            </w:rPr>
          </w:pPr>
          <w:hyperlink w:anchor="_Toc95424537" w:history="1">
            <w:r w:rsidR="008009E5" w:rsidRPr="00DE72AF">
              <w:rPr>
                <w:rStyle w:val="Collegamentoipertestuale"/>
                <w:noProof/>
              </w:rPr>
              <w:t>Ear Detection</w:t>
            </w:r>
            <w:r w:rsidR="008009E5">
              <w:rPr>
                <w:noProof/>
                <w:webHidden/>
              </w:rPr>
              <w:tab/>
            </w:r>
            <w:r w:rsidR="008009E5">
              <w:rPr>
                <w:noProof/>
                <w:webHidden/>
              </w:rPr>
              <w:fldChar w:fldCharType="begin"/>
            </w:r>
            <w:r w:rsidR="008009E5">
              <w:rPr>
                <w:noProof/>
                <w:webHidden/>
              </w:rPr>
              <w:instrText xml:space="preserve"> PAGEREF _Toc95424537 \h </w:instrText>
            </w:r>
            <w:r w:rsidR="008009E5">
              <w:rPr>
                <w:noProof/>
                <w:webHidden/>
              </w:rPr>
            </w:r>
            <w:r w:rsidR="008009E5">
              <w:rPr>
                <w:noProof/>
                <w:webHidden/>
              </w:rPr>
              <w:fldChar w:fldCharType="separate"/>
            </w:r>
            <w:r w:rsidR="008009E5">
              <w:rPr>
                <w:noProof/>
                <w:webHidden/>
              </w:rPr>
              <w:t>12</w:t>
            </w:r>
            <w:r w:rsidR="008009E5">
              <w:rPr>
                <w:noProof/>
                <w:webHidden/>
              </w:rPr>
              <w:fldChar w:fldCharType="end"/>
            </w:r>
          </w:hyperlink>
        </w:p>
        <w:p w14:paraId="2210F914" w14:textId="7FEDD8D2" w:rsidR="008009E5" w:rsidRDefault="00DB4016">
          <w:pPr>
            <w:pStyle w:val="Sommario3"/>
            <w:tabs>
              <w:tab w:val="right" w:leader="dot" w:pos="9628"/>
            </w:tabs>
            <w:rPr>
              <w:rFonts w:eastAsiaTheme="minorEastAsia"/>
              <w:noProof/>
              <w:color w:val="auto"/>
              <w:sz w:val="22"/>
              <w:lang w:val="it-IT" w:eastAsia="it-IT"/>
            </w:rPr>
          </w:pPr>
          <w:hyperlink w:anchor="_Toc95424538" w:history="1">
            <w:r w:rsidR="008009E5" w:rsidRPr="00DE72AF">
              <w:rPr>
                <w:rStyle w:val="Collegamentoipertestuale"/>
                <w:noProof/>
              </w:rPr>
              <w:t>Epochs 0-30</w:t>
            </w:r>
            <w:r w:rsidR="008009E5">
              <w:rPr>
                <w:noProof/>
                <w:webHidden/>
              </w:rPr>
              <w:tab/>
            </w:r>
            <w:r w:rsidR="008009E5">
              <w:rPr>
                <w:noProof/>
                <w:webHidden/>
              </w:rPr>
              <w:fldChar w:fldCharType="begin"/>
            </w:r>
            <w:r w:rsidR="008009E5">
              <w:rPr>
                <w:noProof/>
                <w:webHidden/>
              </w:rPr>
              <w:instrText xml:space="preserve"> PAGEREF _Toc95424538 \h </w:instrText>
            </w:r>
            <w:r w:rsidR="008009E5">
              <w:rPr>
                <w:noProof/>
                <w:webHidden/>
              </w:rPr>
            </w:r>
            <w:r w:rsidR="008009E5">
              <w:rPr>
                <w:noProof/>
                <w:webHidden/>
              </w:rPr>
              <w:fldChar w:fldCharType="separate"/>
            </w:r>
            <w:r w:rsidR="008009E5">
              <w:rPr>
                <w:noProof/>
                <w:webHidden/>
              </w:rPr>
              <w:t>12</w:t>
            </w:r>
            <w:r w:rsidR="008009E5">
              <w:rPr>
                <w:noProof/>
                <w:webHidden/>
              </w:rPr>
              <w:fldChar w:fldCharType="end"/>
            </w:r>
          </w:hyperlink>
        </w:p>
        <w:p w14:paraId="00303E86" w14:textId="31D7623A" w:rsidR="008009E5" w:rsidRDefault="00DB4016">
          <w:pPr>
            <w:pStyle w:val="Sommario3"/>
            <w:tabs>
              <w:tab w:val="right" w:leader="dot" w:pos="9628"/>
            </w:tabs>
            <w:rPr>
              <w:rFonts w:eastAsiaTheme="minorEastAsia"/>
              <w:noProof/>
              <w:color w:val="auto"/>
              <w:sz w:val="22"/>
              <w:lang w:val="it-IT" w:eastAsia="it-IT"/>
            </w:rPr>
          </w:pPr>
          <w:hyperlink w:anchor="_Toc95424539" w:history="1">
            <w:r w:rsidR="008009E5" w:rsidRPr="00DE72AF">
              <w:rPr>
                <w:rStyle w:val="Collegamentoipertestuale"/>
                <w:noProof/>
              </w:rPr>
              <w:t>Epochs 31-60 – Random crops on the dataset</w:t>
            </w:r>
            <w:r w:rsidR="008009E5">
              <w:rPr>
                <w:noProof/>
                <w:webHidden/>
              </w:rPr>
              <w:tab/>
            </w:r>
            <w:r w:rsidR="008009E5">
              <w:rPr>
                <w:noProof/>
                <w:webHidden/>
              </w:rPr>
              <w:fldChar w:fldCharType="begin"/>
            </w:r>
            <w:r w:rsidR="008009E5">
              <w:rPr>
                <w:noProof/>
                <w:webHidden/>
              </w:rPr>
              <w:instrText xml:space="preserve"> PAGEREF _Toc95424539 \h </w:instrText>
            </w:r>
            <w:r w:rsidR="008009E5">
              <w:rPr>
                <w:noProof/>
                <w:webHidden/>
              </w:rPr>
            </w:r>
            <w:r w:rsidR="008009E5">
              <w:rPr>
                <w:noProof/>
                <w:webHidden/>
              </w:rPr>
              <w:fldChar w:fldCharType="separate"/>
            </w:r>
            <w:r w:rsidR="008009E5">
              <w:rPr>
                <w:noProof/>
                <w:webHidden/>
              </w:rPr>
              <w:t>14</w:t>
            </w:r>
            <w:r w:rsidR="008009E5">
              <w:rPr>
                <w:noProof/>
                <w:webHidden/>
              </w:rPr>
              <w:fldChar w:fldCharType="end"/>
            </w:r>
          </w:hyperlink>
        </w:p>
        <w:p w14:paraId="55DB4E61" w14:textId="01EC37E7" w:rsidR="008009E5" w:rsidRDefault="00DB4016">
          <w:pPr>
            <w:pStyle w:val="Sommario2"/>
            <w:tabs>
              <w:tab w:val="right" w:leader="dot" w:pos="9628"/>
            </w:tabs>
            <w:rPr>
              <w:rFonts w:eastAsiaTheme="minorEastAsia"/>
              <w:noProof/>
              <w:color w:val="auto"/>
              <w:sz w:val="22"/>
              <w:lang w:val="it-IT" w:eastAsia="it-IT"/>
            </w:rPr>
          </w:pPr>
          <w:hyperlink w:anchor="_Toc95424540" w:history="1">
            <w:r w:rsidR="008009E5" w:rsidRPr="00DE72AF">
              <w:rPr>
                <w:rStyle w:val="Collegamentoipertestuale"/>
                <w:noProof/>
              </w:rPr>
              <w:t>Ear recognition</w:t>
            </w:r>
            <w:r w:rsidR="008009E5">
              <w:rPr>
                <w:noProof/>
                <w:webHidden/>
              </w:rPr>
              <w:tab/>
            </w:r>
            <w:r w:rsidR="008009E5">
              <w:rPr>
                <w:noProof/>
                <w:webHidden/>
              </w:rPr>
              <w:fldChar w:fldCharType="begin"/>
            </w:r>
            <w:r w:rsidR="008009E5">
              <w:rPr>
                <w:noProof/>
                <w:webHidden/>
              </w:rPr>
              <w:instrText xml:space="preserve"> PAGEREF _Toc95424540 \h </w:instrText>
            </w:r>
            <w:r w:rsidR="008009E5">
              <w:rPr>
                <w:noProof/>
                <w:webHidden/>
              </w:rPr>
            </w:r>
            <w:r w:rsidR="008009E5">
              <w:rPr>
                <w:noProof/>
                <w:webHidden/>
              </w:rPr>
              <w:fldChar w:fldCharType="separate"/>
            </w:r>
            <w:r w:rsidR="008009E5">
              <w:rPr>
                <w:noProof/>
                <w:webHidden/>
              </w:rPr>
              <w:t>17</w:t>
            </w:r>
            <w:r w:rsidR="008009E5">
              <w:rPr>
                <w:noProof/>
                <w:webHidden/>
              </w:rPr>
              <w:fldChar w:fldCharType="end"/>
            </w:r>
          </w:hyperlink>
        </w:p>
        <w:p w14:paraId="595AC5D1" w14:textId="391134C2" w:rsidR="008009E5" w:rsidRDefault="00DB4016">
          <w:pPr>
            <w:pStyle w:val="Sommario3"/>
            <w:tabs>
              <w:tab w:val="right" w:leader="dot" w:pos="9628"/>
            </w:tabs>
            <w:rPr>
              <w:rFonts w:eastAsiaTheme="minorEastAsia"/>
              <w:noProof/>
              <w:color w:val="auto"/>
              <w:sz w:val="22"/>
              <w:lang w:val="it-IT" w:eastAsia="it-IT"/>
            </w:rPr>
          </w:pPr>
          <w:hyperlink w:anchor="_Toc95424541" w:history="1">
            <w:r w:rsidR="008009E5" w:rsidRPr="00DE72AF">
              <w:rPr>
                <w:rStyle w:val="Collegamentoipertestuale"/>
                <w:noProof/>
              </w:rPr>
              <w:t>Similarity Measure</w:t>
            </w:r>
            <w:r w:rsidR="008009E5">
              <w:rPr>
                <w:noProof/>
                <w:webHidden/>
              </w:rPr>
              <w:tab/>
            </w:r>
            <w:r w:rsidR="008009E5">
              <w:rPr>
                <w:noProof/>
                <w:webHidden/>
              </w:rPr>
              <w:fldChar w:fldCharType="begin"/>
            </w:r>
            <w:r w:rsidR="008009E5">
              <w:rPr>
                <w:noProof/>
                <w:webHidden/>
              </w:rPr>
              <w:instrText xml:space="preserve"> PAGEREF _Toc95424541 \h </w:instrText>
            </w:r>
            <w:r w:rsidR="008009E5">
              <w:rPr>
                <w:noProof/>
                <w:webHidden/>
              </w:rPr>
            </w:r>
            <w:r w:rsidR="008009E5">
              <w:rPr>
                <w:noProof/>
                <w:webHidden/>
              </w:rPr>
              <w:fldChar w:fldCharType="separate"/>
            </w:r>
            <w:r w:rsidR="008009E5">
              <w:rPr>
                <w:noProof/>
                <w:webHidden/>
              </w:rPr>
              <w:t>17</w:t>
            </w:r>
            <w:r w:rsidR="008009E5">
              <w:rPr>
                <w:noProof/>
                <w:webHidden/>
              </w:rPr>
              <w:fldChar w:fldCharType="end"/>
            </w:r>
          </w:hyperlink>
        </w:p>
        <w:p w14:paraId="0A63BE58" w14:textId="0D1AE2B5" w:rsidR="008009E5" w:rsidRDefault="00DB4016">
          <w:pPr>
            <w:pStyle w:val="Sommario3"/>
            <w:tabs>
              <w:tab w:val="right" w:leader="dot" w:pos="9628"/>
            </w:tabs>
            <w:rPr>
              <w:rFonts w:eastAsiaTheme="minorEastAsia"/>
              <w:noProof/>
              <w:color w:val="auto"/>
              <w:sz w:val="22"/>
              <w:lang w:val="it-IT" w:eastAsia="it-IT"/>
            </w:rPr>
          </w:pPr>
          <w:hyperlink w:anchor="_Toc95424542" w:history="1">
            <w:r w:rsidR="008009E5" w:rsidRPr="00DE72AF">
              <w:rPr>
                <w:rStyle w:val="Collegamentoipertestuale"/>
                <w:noProof/>
              </w:rPr>
              <w:t>Models’ Comparison</w:t>
            </w:r>
            <w:r w:rsidR="008009E5">
              <w:rPr>
                <w:noProof/>
                <w:webHidden/>
              </w:rPr>
              <w:tab/>
            </w:r>
            <w:r w:rsidR="008009E5">
              <w:rPr>
                <w:noProof/>
                <w:webHidden/>
              </w:rPr>
              <w:fldChar w:fldCharType="begin"/>
            </w:r>
            <w:r w:rsidR="008009E5">
              <w:rPr>
                <w:noProof/>
                <w:webHidden/>
              </w:rPr>
              <w:instrText xml:space="preserve"> PAGEREF _Toc95424542 \h </w:instrText>
            </w:r>
            <w:r w:rsidR="008009E5">
              <w:rPr>
                <w:noProof/>
                <w:webHidden/>
              </w:rPr>
            </w:r>
            <w:r w:rsidR="008009E5">
              <w:rPr>
                <w:noProof/>
                <w:webHidden/>
              </w:rPr>
              <w:fldChar w:fldCharType="separate"/>
            </w:r>
            <w:r w:rsidR="008009E5">
              <w:rPr>
                <w:noProof/>
                <w:webHidden/>
              </w:rPr>
              <w:t>18</w:t>
            </w:r>
            <w:r w:rsidR="008009E5">
              <w:rPr>
                <w:noProof/>
                <w:webHidden/>
              </w:rPr>
              <w:fldChar w:fldCharType="end"/>
            </w:r>
          </w:hyperlink>
        </w:p>
        <w:p w14:paraId="2F89DA29" w14:textId="2588FDEA" w:rsidR="008009E5" w:rsidRDefault="00DB4016">
          <w:pPr>
            <w:pStyle w:val="Sommario1"/>
            <w:tabs>
              <w:tab w:val="right" w:leader="dot" w:pos="9628"/>
            </w:tabs>
            <w:rPr>
              <w:rFonts w:eastAsiaTheme="minorEastAsia"/>
              <w:noProof/>
              <w:color w:val="auto"/>
              <w:sz w:val="22"/>
              <w:lang w:val="it-IT" w:eastAsia="it-IT"/>
            </w:rPr>
          </w:pPr>
          <w:hyperlink w:anchor="_Toc95424543" w:history="1">
            <w:r w:rsidR="008009E5" w:rsidRPr="00DE72AF">
              <w:rPr>
                <w:rStyle w:val="Collegamentoipertestuale"/>
                <w:noProof/>
              </w:rPr>
              <w:t>Final thoughts</w:t>
            </w:r>
            <w:r w:rsidR="008009E5">
              <w:rPr>
                <w:noProof/>
                <w:webHidden/>
              </w:rPr>
              <w:tab/>
            </w:r>
            <w:r w:rsidR="008009E5">
              <w:rPr>
                <w:noProof/>
                <w:webHidden/>
              </w:rPr>
              <w:fldChar w:fldCharType="begin"/>
            </w:r>
            <w:r w:rsidR="008009E5">
              <w:rPr>
                <w:noProof/>
                <w:webHidden/>
              </w:rPr>
              <w:instrText xml:space="preserve"> PAGEREF _Toc95424543 \h </w:instrText>
            </w:r>
            <w:r w:rsidR="008009E5">
              <w:rPr>
                <w:noProof/>
                <w:webHidden/>
              </w:rPr>
            </w:r>
            <w:r w:rsidR="008009E5">
              <w:rPr>
                <w:noProof/>
                <w:webHidden/>
              </w:rPr>
              <w:fldChar w:fldCharType="separate"/>
            </w:r>
            <w:r w:rsidR="008009E5">
              <w:rPr>
                <w:noProof/>
                <w:webHidden/>
              </w:rPr>
              <w:t>20</w:t>
            </w:r>
            <w:r w:rsidR="008009E5">
              <w:rPr>
                <w:noProof/>
                <w:webHidden/>
              </w:rPr>
              <w:fldChar w:fldCharType="end"/>
            </w:r>
          </w:hyperlink>
        </w:p>
        <w:p w14:paraId="33F3D1EA" w14:textId="56832678" w:rsidR="00541BD8" w:rsidRPr="00ED2863" w:rsidRDefault="00541BD8" w:rsidP="00BE0FF4">
          <w:pPr>
            <w:jc w:val="both"/>
          </w:pPr>
          <w:r w:rsidRPr="00ED2863">
            <w:rPr>
              <w:b/>
              <w:bCs/>
            </w:rPr>
            <w:fldChar w:fldCharType="end"/>
          </w:r>
        </w:p>
      </w:sdtContent>
    </w:sdt>
    <w:p w14:paraId="4F73D014" w14:textId="77777777" w:rsidR="00541BD8" w:rsidRPr="00ED2863" w:rsidRDefault="00541BD8" w:rsidP="00BE0FF4">
      <w:pPr>
        <w:jc w:val="both"/>
        <w:rPr>
          <w:rFonts w:asciiTheme="majorHAnsi" w:eastAsiaTheme="majorEastAsia" w:hAnsiTheme="majorHAnsi" w:cstheme="majorBidi"/>
          <w:color w:val="007789" w:themeColor="accent1" w:themeShade="BF"/>
          <w:sz w:val="32"/>
        </w:rPr>
      </w:pPr>
      <w:r w:rsidRPr="00ED2863">
        <w:br w:type="page"/>
      </w:r>
    </w:p>
    <w:p w14:paraId="07597D73" w14:textId="77777777" w:rsidR="00D85489" w:rsidRPr="00ED2863" w:rsidRDefault="001C11DF" w:rsidP="00BE0FF4">
      <w:pPr>
        <w:pStyle w:val="Titolo1"/>
        <w:jc w:val="both"/>
        <w:rPr>
          <w:szCs w:val="28"/>
        </w:rPr>
      </w:pPr>
      <w:bookmarkStart w:id="0" w:name="_Toc95424516"/>
      <w:r w:rsidRPr="00ED2863">
        <w:rPr>
          <w:szCs w:val="28"/>
        </w:rPr>
        <w:lastRenderedPageBreak/>
        <w:t>Introductio</w:t>
      </w:r>
      <w:r w:rsidR="00D85489" w:rsidRPr="00ED2863">
        <w:rPr>
          <w:szCs w:val="28"/>
        </w:rPr>
        <w:t>n</w:t>
      </w:r>
      <w:bookmarkEnd w:id="0"/>
    </w:p>
    <w:p w14:paraId="67AA14F5" w14:textId="0200E7AC" w:rsidR="00C23A4E" w:rsidRPr="00ED2863" w:rsidRDefault="00D85489" w:rsidP="00BE0FF4">
      <w:pPr>
        <w:jc w:val="both"/>
      </w:pPr>
      <w:r w:rsidRPr="00ED2863">
        <w:t xml:space="preserve">Biometric Systems make use of human features for identification purposes. One such feature is the ear, which greatly varies across individuals, it’s non-invasive to capture because it only requires a photo, and </w:t>
      </w:r>
      <w:r w:rsidR="005559DE" w:rsidRPr="00ED2863">
        <w:t>it doesn’t change much after the first 8 years of life and before 70. All these characteristics make the ear very appealing to biometric experts and it’s growing in popularity in the recent years.</w:t>
      </w:r>
    </w:p>
    <w:p w14:paraId="77C466FB" w14:textId="56718F0B" w:rsidR="005559DE" w:rsidRPr="00ED2863" w:rsidRDefault="005559DE" w:rsidP="00BE0FF4">
      <w:pPr>
        <w:jc w:val="both"/>
      </w:pPr>
      <w:r w:rsidRPr="00ED2863">
        <w:t>Our objective is to build a system which performs ear recognition using Neural Networks</w:t>
      </w:r>
      <w:r w:rsidR="00D15B15" w:rsidRPr="00ED2863">
        <w:t xml:space="preserve">. </w:t>
      </w:r>
      <w:r w:rsidR="001623C0" w:rsidRPr="00ED2863">
        <w:t>The pipeline of the system is:</w:t>
      </w:r>
    </w:p>
    <w:p w14:paraId="22C87235" w14:textId="738B8835" w:rsidR="001623C0" w:rsidRPr="00ED2863" w:rsidRDefault="001623C0" w:rsidP="00BE0FF4">
      <w:pPr>
        <w:pStyle w:val="Paragrafoelenco"/>
        <w:numPr>
          <w:ilvl w:val="0"/>
          <w:numId w:val="19"/>
        </w:numPr>
        <w:jc w:val="both"/>
      </w:pPr>
      <w:r w:rsidRPr="00ED2863">
        <w:t xml:space="preserve">Ear </w:t>
      </w:r>
      <w:r w:rsidR="000D065F" w:rsidRPr="00ED2863">
        <w:t>Detection</w:t>
      </w:r>
    </w:p>
    <w:p w14:paraId="3D8E22C9" w14:textId="626B16BD" w:rsidR="001623C0" w:rsidRPr="00ED2863" w:rsidRDefault="001623C0" w:rsidP="00BE0FF4">
      <w:pPr>
        <w:pStyle w:val="Paragrafoelenco"/>
        <w:numPr>
          <w:ilvl w:val="0"/>
          <w:numId w:val="19"/>
        </w:numPr>
        <w:jc w:val="both"/>
      </w:pPr>
      <w:r w:rsidRPr="00ED2863">
        <w:t>Feature Extraction</w:t>
      </w:r>
    </w:p>
    <w:p w14:paraId="7321AC05" w14:textId="77777777" w:rsidR="000D065F" w:rsidRPr="00ED2863" w:rsidRDefault="001623C0" w:rsidP="00BE0FF4">
      <w:pPr>
        <w:pStyle w:val="Paragrafoelenco"/>
        <w:numPr>
          <w:ilvl w:val="0"/>
          <w:numId w:val="19"/>
        </w:numPr>
        <w:jc w:val="both"/>
      </w:pPr>
      <w:r w:rsidRPr="00ED2863">
        <w:t xml:space="preserve">Matching </w:t>
      </w:r>
    </w:p>
    <w:p w14:paraId="41544805" w14:textId="0CADF7F3" w:rsidR="001623C0" w:rsidRPr="00ED2863" w:rsidRDefault="001623C0" w:rsidP="00BE0FF4">
      <w:pPr>
        <w:pStyle w:val="Paragrafoelenco"/>
        <w:numPr>
          <w:ilvl w:val="0"/>
          <w:numId w:val="19"/>
        </w:numPr>
        <w:jc w:val="both"/>
      </w:pPr>
      <w:r w:rsidRPr="00ED2863">
        <w:t>Decision</w:t>
      </w:r>
    </w:p>
    <w:p w14:paraId="409B3914" w14:textId="61B19D49" w:rsidR="000D065F" w:rsidRPr="00ED2863" w:rsidRDefault="000D065F" w:rsidP="00BE0FF4">
      <w:pPr>
        <w:jc w:val="both"/>
      </w:pPr>
      <w:r w:rsidRPr="00ED2863">
        <w:t>We used Python and various libraries to build, train and evaluate our models. To improve the performance and to fairly evaluate the models, we used various datasets which are described in the following sections as they were needed for each part of the system.</w:t>
      </w:r>
    </w:p>
    <w:p w14:paraId="58544DB2" w14:textId="77777777" w:rsidR="00D77022" w:rsidRDefault="00D77022" w:rsidP="00BE0FF4">
      <w:pPr>
        <w:jc w:val="both"/>
      </w:pPr>
      <w:r>
        <w:br w:type="page"/>
      </w:r>
    </w:p>
    <w:p w14:paraId="003A6B48" w14:textId="77777777" w:rsidR="00D77022" w:rsidRDefault="00D77022" w:rsidP="00BE0FF4">
      <w:pPr>
        <w:pStyle w:val="Titolo1"/>
        <w:jc w:val="both"/>
      </w:pPr>
      <w:bookmarkStart w:id="1" w:name="_Toc95424517"/>
      <w:r>
        <w:lastRenderedPageBreak/>
        <w:t>Libraries and References</w:t>
      </w:r>
      <w:bookmarkEnd w:id="1"/>
    </w:p>
    <w:p w14:paraId="437BDF38" w14:textId="1CD2FE8C" w:rsidR="001D4305" w:rsidRDefault="001D4305" w:rsidP="00BE0FF4">
      <w:pPr>
        <w:pStyle w:val="Titolo2"/>
        <w:jc w:val="both"/>
      </w:pPr>
      <w:bookmarkStart w:id="2" w:name="_Toc95424518"/>
      <w:r>
        <w:t>YOLO</w:t>
      </w:r>
      <w:r w:rsidR="00AA75B2">
        <w:t>v5 AND PYTORCH</w:t>
      </w:r>
      <w:bookmarkEnd w:id="2"/>
    </w:p>
    <w:p w14:paraId="3B7E3635" w14:textId="77777777" w:rsidR="001D4305" w:rsidRDefault="001D4305" w:rsidP="00BE0FF4">
      <w:pPr>
        <w:jc w:val="both"/>
      </w:pPr>
    </w:p>
    <w:p w14:paraId="11B466E4" w14:textId="789C39F3" w:rsidR="001D4305" w:rsidRDefault="001D4305" w:rsidP="00BE0FF4">
      <w:pPr>
        <w:pStyle w:val="Titolo2"/>
        <w:jc w:val="both"/>
      </w:pPr>
      <w:bookmarkStart w:id="3" w:name="_Toc95424519"/>
      <w:r>
        <w:t>MobileNET</w:t>
      </w:r>
      <w:r w:rsidR="00AA75B2">
        <w:t xml:space="preserve"> V3 AND TENSORFLOW</w:t>
      </w:r>
      <w:bookmarkEnd w:id="3"/>
    </w:p>
    <w:p w14:paraId="5E34945B" w14:textId="080CE85C" w:rsidR="00AA75B2" w:rsidRDefault="00AA75B2" w:rsidP="00BE0FF4">
      <w:pPr>
        <w:jc w:val="both"/>
      </w:pPr>
      <w:r>
        <w:t>MobileNet is a convolutional neural network that is designed with the limited computation</w:t>
      </w:r>
      <w:r w:rsidR="003A5702">
        <w:t>al</w:t>
      </w:r>
      <w:r>
        <w:t xml:space="preserve"> power of mobile phones in mind</w:t>
      </w:r>
      <w:r w:rsidR="003A5702">
        <w:t xml:space="preserve">. There are two available models, Large and Small, but both offer very good performance in our case, since we only perform verification when the ear is detected in the image. Also, we need a higher accuracy in the verification step, so </w:t>
      </w:r>
      <w:r w:rsidR="00580671">
        <w:t>we preferred to use the more complex MobileNetV3-Large model.</w:t>
      </w:r>
    </w:p>
    <w:p w14:paraId="4C63CC6B" w14:textId="5E7C1EB4" w:rsidR="00580671" w:rsidRDefault="00580671" w:rsidP="00BE0FF4">
      <w:pPr>
        <w:jc w:val="both"/>
      </w:pPr>
      <w:r>
        <w:t>For training and finetuning of this model we used the TensorFlow library, which is very intuitive and offers very good performance.</w:t>
      </w:r>
    </w:p>
    <w:p w14:paraId="167AAC76" w14:textId="5F9DE4BC" w:rsidR="00AA75B2" w:rsidRPr="00AA75B2" w:rsidRDefault="00AA75B2" w:rsidP="00BE0FF4">
      <w:pPr>
        <w:pStyle w:val="Titolo2"/>
        <w:jc w:val="both"/>
      </w:pPr>
      <w:bookmarkStart w:id="4" w:name="_Toc95424520"/>
      <w:r>
        <w:t>PYEER</w:t>
      </w:r>
      <w:bookmarkEnd w:id="4"/>
    </w:p>
    <w:p w14:paraId="203BDB8E" w14:textId="66768C8D" w:rsidR="001D4305" w:rsidRDefault="00580671" w:rsidP="00BE0FF4">
      <w:pPr>
        <w:jc w:val="both"/>
      </w:pPr>
      <w:r>
        <w:t xml:space="preserve">For evaluation of the verification model, we needed a library that could calculate and plot the metrics of various models. PyEER offers this functionality </w:t>
      </w:r>
      <w:r w:rsidR="00911D1B">
        <w:t xml:space="preserve">through some simple functions that only require a little setup for the input data. </w:t>
      </w:r>
    </w:p>
    <w:p w14:paraId="6E7B0E16" w14:textId="0B0338EE" w:rsidR="00945252" w:rsidRPr="00AA75B2" w:rsidRDefault="00945252" w:rsidP="00945252">
      <w:pPr>
        <w:pStyle w:val="Titolo2"/>
        <w:jc w:val="both"/>
      </w:pPr>
      <w:bookmarkStart w:id="5" w:name="_Toc95424521"/>
      <w:r>
        <w:t>WANDB.ai</w:t>
      </w:r>
      <w:bookmarkEnd w:id="5"/>
    </w:p>
    <w:p w14:paraId="6CFAD99B" w14:textId="01C6E22C" w:rsidR="00945252" w:rsidRDefault="008009E5" w:rsidP="00BE0FF4">
      <w:pPr>
        <w:jc w:val="both"/>
      </w:pPr>
      <w:r>
        <w:t>Yolo</w:t>
      </w:r>
      <w:r w:rsidR="00945252">
        <w:t xml:space="preserve"> </w:t>
      </w:r>
      <w:r>
        <w:t xml:space="preserve">includes an </w:t>
      </w:r>
      <w:r w:rsidR="00945252">
        <w:t xml:space="preserve">evaluation framework which was </w:t>
      </w:r>
      <w:r w:rsidR="009766D3">
        <w:t>useful</w:t>
      </w:r>
      <w:r w:rsidR="00945252">
        <w:t xml:space="preserve"> to</w:t>
      </w:r>
      <w:r>
        <w:t xml:space="preserve"> test the model and</w:t>
      </w:r>
      <w:r w:rsidR="00945252">
        <w:t xml:space="preserve"> </w:t>
      </w:r>
      <w:r>
        <w:t>keep track of</w:t>
      </w:r>
      <w:r w:rsidR="00945252">
        <w:t xml:space="preserve"> how the training was going, and therefore to tune the hyperparameters</w:t>
      </w:r>
      <w:r>
        <w:t xml:space="preserve"> accordingly</w:t>
      </w:r>
      <w:r w:rsidR="00945252">
        <w:t>.</w:t>
      </w:r>
    </w:p>
    <w:p w14:paraId="5D20FA24" w14:textId="77777777" w:rsidR="001142C8" w:rsidRDefault="001142C8">
      <w:pPr>
        <w:rPr>
          <w:rFonts w:asciiTheme="majorHAnsi" w:eastAsiaTheme="majorEastAsia" w:hAnsiTheme="majorHAnsi" w:cstheme="majorBidi"/>
          <w:caps/>
          <w:color w:val="007789" w:themeColor="accent1" w:themeShade="BF"/>
          <w:sz w:val="40"/>
        </w:rPr>
      </w:pPr>
      <w:bookmarkStart w:id="6" w:name="_Toc95424522"/>
      <w:r>
        <w:br w:type="page"/>
      </w:r>
    </w:p>
    <w:p w14:paraId="5228EB5E" w14:textId="4EB05105" w:rsidR="00AA75B2" w:rsidRDefault="001D4305" w:rsidP="00BE0FF4">
      <w:pPr>
        <w:pStyle w:val="Titolo2"/>
        <w:jc w:val="both"/>
      </w:pPr>
      <w:r>
        <w:lastRenderedPageBreak/>
        <w:t>References</w:t>
      </w:r>
      <w:bookmarkEnd w:id="6"/>
    </w:p>
    <w:p w14:paraId="6E7B8053" w14:textId="4D9AE9D1" w:rsidR="00AF4565" w:rsidRPr="00AF4565" w:rsidRDefault="00DB4016" w:rsidP="00BE0FF4">
      <w:pPr>
        <w:jc w:val="both"/>
      </w:pPr>
      <w:hyperlink r:id="rId9" w:history="1">
        <w:r w:rsidR="00AF4565" w:rsidRPr="00AF4565">
          <w:rPr>
            <w:rStyle w:val="Collegamentoipertestuale"/>
          </w:rPr>
          <w:t>Training Convolutional Neural Networks with Limited Training Data for Ear Recognition in the Wild</w:t>
        </w:r>
      </w:hyperlink>
    </w:p>
    <w:p w14:paraId="36660220" w14:textId="77777777" w:rsidR="007372F9" w:rsidRDefault="00AF4565" w:rsidP="00BE0FF4">
      <w:pPr>
        <w:jc w:val="both"/>
      </w:pPr>
      <w:r>
        <w:t xml:space="preserve">This paper allowed us to build the foundation of our project, since it contains a lot of information about how to use pre-trained models on a new task, by finetuning them on a new dataset. It also describes how important it is to perform data augmentation for delaying </w:t>
      </w:r>
      <w:r w:rsidR="007372F9">
        <w:t>overfitting on the training set and the achievable performance improvements.</w:t>
      </w:r>
    </w:p>
    <w:p w14:paraId="3D76D946" w14:textId="77777777" w:rsidR="007372F9" w:rsidRDefault="00DB4016" w:rsidP="00BE0FF4">
      <w:pPr>
        <w:jc w:val="both"/>
      </w:pPr>
      <w:hyperlink r:id="rId10" w:history="1">
        <w:r w:rsidR="007372F9" w:rsidRPr="007372F9">
          <w:rPr>
            <w:rStyle w:val="Collegamentoipertestuale"/>
          </w:rPr>
          <w:t>Handcrafted versus CNN Features for Ear Recognition</w:t>
        </w:r>
      </w:hyperlink>
    </w:p>
    <w:p w14:paraId="297FF641" w14:textId="3B412EE1" w:rsidR="00BE0FF4" w:rsidRDefault="007372F9" w:rsidP="00BE0FF4">
      <w:pPr>
        <w:jc w:val="both"/>
      </w:pPr>
      <w:r>
        <w:t xml:space="preserve">Thanks to this paper we were able to </w:t>
      </w:r>
      <w:r w:rsidR="00397DF8">
        <w:t xml:space="preserve">get a better idea of the concepts mentioned before and also compare </w:t>
      </w:r>
      <w:r w:rsidR="00486F95">
        <w:t xml:space="preserve">the CNN features </w:t>
      </w:r>
      <w:r w:rsidR="00397DF8">
        <w:t>to the handcrafted features mentioned during the lectures.</w:t>
      </w:r>
    </w:p>
    <w:p w14:paraId="1876C175" w14:textId="028AFFB2" w:rsidR="00486F95" w:rsidRDefault="00DB4016" w:rsidP="00BE0FF4">
      <w:pPr>
        <w:jc w:val="both"/>
      </w:pPr>
      <w:hyperlink r:id="rId11" w:history="1">
        <w:proofErr w:type="spellStart"/>
        <w:r w:rsidR="00486F95" w:rsidRPr="00486F95">
          <w:rPr>
            <w:rStyle w:val="Collegamentoipertestuale"/>
          </w:rPr>
          <w:t>Keras</w:t>
        </w:r>
        <w:proofErr w:type="spellEnd"/>
        <w:r w:rsidR="00486F95" w:rsidRPr="00486F95">
          <w:rPr>
            <w:rStyle w:val="Collegamentoipertestuale"/>
          </w:rPr>
          <w:t xml:space="preserve"> Pipeline</w:t>
        </w:r>
      </w:hyperlink>
    </w:p>
    <w:p w14:paraId="0ACA76B8" w14:textId="2179A1EF" w:rsidR="00945252" w:rsidRDefault="00486F95" w:rsidP="00BE0FF4">
      <w:pPr>
        <w:jc w:val="both"/>
      </w:pPr>
      <w:r>
        <w:t xml:space="preserve">For our training pipeline we used this code as reference but preferred to use the data augmentation tools included in TensorFlow because the </w:t>
      </w:r>
      <w:proofErr w:type="spellStart"/>
      <w:r>
        <w:t>imgaug</w:t>
      </w:r>
      <w:proofErr w:type="spellEnd"/>
      <w:r>
        <w:t xml:space="preserve"> library seemed to not generate augmented images properly.</w:t>
      </w:r>
    </w:p>
    <w:p w14:paraId="6DAAC76E" w14:textId="77777777" w:rsidR="00945252" w:rsidRDefault="00DB4016" w:rsidP="00BE0FF4">
      <w:pPr>
        <w:jc w:val="both"/>
      </w:pPr>
      <w:hyperlink r:id="rId12" w:history="1">
        <w:r w:rsidR="00945252" w:rsidRPr="00945252">
          <w:rPr>
            <w:rStyle w:val="Collegamentoipertestuale"/>
          </w:rPr>
          <w:t>YOLOv5 Reference</w:t>
        </w:r>
      </w:hyperlink>
    </w:p>
    <w:p w14:paraId="28428284" w14:textId="25D4D766" w:rsidR="00D85489" w:rsidRPr="00ED2863" w:rsidRDefault="00945252" w:rsidP="00BE0FF4">
      <w:pPr>
        <w:jc w:val="both"/>
      </w:pPr>
      <w:r>
        <w:t>This article was very useful to understand how Yolo outputs its predictions. The code in the article was used as a reference to write the functions which handle the outputs</w:t>
      </w:r>
      <w:r w:rsidR="008009E5">
        <w:t xml:space="preserve"> of the model</w:t>
      </w:r>
      <w:r>
        <w:t xml:space="preserve"> in Java</w:t>
      </w:r>
      <w:r w:rsidR="008009E5">
        <w:t xml:space="preserve"> (for the Android app)</w:t>
      </w:r>
      <w:r>
        <w:t xml:space="preserve"> and in Python.</w:t>
      </w:r>
      <w:r w:rsidR="00D85489" w:rsidRPr="00ED2863">
        <w:br w:type="page"/>
      </w:r>
    </w:p>
    <w:p w14:paraId="300525AC" w14:textId="3C42E343" w:rsidR="00C23A4E" w:rsidRPr="00ED2863" w:rsidRDefault="00C23A4E" w:rsidP="00BE0FF4">
      <w:pPr>
        <w:pStyle w:val="Titolo1"/>
        <w:jc w:val="both"/>
        <w:rPr>
          <w:szCs w:val="28"/>
        </w:rPr>
      </w:pPr>
      <w:bookmarkStart w:id="7" w:name="_Toc95424523"/>
      <w:r w:rsidRPr="00ED2863">
        <w:rPr>
          <w:szCs w:val="28"/>
        </w:rPr>
        <w:lastRenderedPageBreak/>
        <w:t>Ear Detection</w:t>
      </w:r>
      <w:bookmarkEnd w:id="7"/>
    </w:p>
    <w:p w14:paraId="73D35AD3" w14:textId="1D6C6836" w:rsidR="00C627C4" w:rsidRPr="00ED2863" w:rsidRDefault="00C627C4" w:rsidP="00BE0FF4">
      <w:pPr>
        <w:pStyle w:val="Titolo2"/>
        <w:jc w:val="both"/>
      </w:pPr>
      <w:bookmarkStart w:id="8" w:name="_Toc95424524"/>
      <w:r w:rsidRPr="00ED2863">
        <w:t>DATASET</w:t>
      </w:r>
      <w:bookmarkEnd w:id="8"/>
    </w:p>
    <w:p w14:paraId="1B925F68" w14:textId="2B1184E0" w:rsidR="002C10F4" w:rsidRPr="00ED2863" w:rsidRDefault="002D64F4" w:rsidP="00BE0FF4">
      <w:pPr>
        <w:pStyle w:val="Titolo3"/>
        <w:jc w:val="both"/>
      </w:pPr>
      <w:bookmarkStart w:id="9" w:name="_Toc95424525"/>
      <w:r w:rsidRPr="00ED2863">
        <w:t>UBEAR</w:t>
      </w:r>
      <w:bookmarkEnd w:id="9"/>
    </w:p>
    <w:p w14:paraId="289D17B6" w14:textId="0C1F26A7" w:rsidR="002C10F4" w:rsidRPr="00ED2863" w:rsidRDefault="002C10F4" w:rsidP="00BE0FF4">
      <w:pPr>
        <w:jc w:val="both"/>
      </w:pPr>
      <w:r w:rsidRPr="00ED2863">
        <w:t xml:space="preserve">The UBEAR dataset contains more than 4430 images captured in uncontrolled conditions and under-constrained protocols, so that images appear to be captured in real-world conditions. They are equally distributed between </w:t>
      </w:r>
      <w:r w:rsidR="00CE5D85" w:rsidRPr="00ED2863">
        <w:t>genders,</w:t>
      </w:r>
      <w:r w:rsidRPr="00ED2863">
        <w:t xml:space="preserve"> and </w:t>
      </w:r>
      <w:r w:rsidR="00CE5D85" w:rsidRPr="00ED2863">
        <w:t xml:space="preserve">it </w:t>
      </w:r>
      <w:r w:rsidRPr="00ED2863">
        <w:t>contains for each subject many photos of</w:t>
      </w:r>
      <w:r w:rsidR="00CE5D85" w:rsidRPr="00ED2863">
        <w:t xml:space="preserve"> the</w:t>
      </w:r>
      <w:r w:rsidRPr="00ED2863">
        <w:t xml:space="preserve"> left </w:t>
      </w:r>
      <w:r w:rsidR="00CE5D85" w:rsidRPr="00ED2863">
        <w:t>and</w:t>
      </w:r>
      <w:r w:rsidRPr="00ED2863">
        <w:t xml:space="preserve"> right ear</w:t>
      </w:r>
      <w:r w:rsidR="00CE5D85" w:rsidRPr="00ED2863">
        <w:t>s</w:t>
      </w:r>
      <w:r w:rsidRPr="00ED2863">
        <w:t>.</w:t>
      </w:r>
    </w:p>
    <w:p w14:paraId="6F35EE46" w14:textId="2492CCCD" w:rsidR="002C10F4" w:rsidRPr="00ED2863" w:rsidRDefault="002C10F4" w:rsidP="00BE0FF4">
      <w:pPr>
        <w:jc w:val="both"/>
      </w:pPr>
      <w:r w:rsidRPr="00ED2863">
        <w:t>The images are black and white, and they may or may not present different noise factors:</w:t>
      </w:r>
    </w:p>
    <w:p w14:paraId="2EC79B82" w14:textId="3B7819DB" w:rsidR="002C10F4" w:rsidRPr="00ED2863" w:rsidRDefault="002C10F4" w:rsidP="00BE0FF4">
      <w:pPr>
        <w:pStyle w:val="Paragrafoelenco"/>
        <w:numPr>
          <w:ilvl w:val="0"/>
          <w:numId w:val="16"/>
        </w:numPr>
        <w:jc w:val="both"/>
      </w:pPr>
      <w:r w:rsidRPr="00ED2863">
        <w:t>Good quality image (</w:t>
      </w:r>
      <w:r w:rsidR="001A795C" w:rsidRPr="00ED2863">
        <w:t>i.e.,</w:t>
      </w:r>
      <w:r w:rsidRPr="00ED2863">
        <w:t xml:space="preserve"> no noise)</w:t>
      </w:r>
    </w:p>
    <w:p w14:paraId="5C8032D9" w14:textId="143518F1" w:rsidR="002C10F4" w:rsidRPr="00ED2863" w:rsidRDefault="002C10F4" w:rsidP="00BE0FF4">
      <w:pPr>
        <w:pStyle w:val="Paragrafoelenco"/>
        <w:numPr>
          <w:ilvl w:val="0"/>
          <w:numId w:val="16"/>
        </w:numPr>
        <w:jc w:val="both"/>
      </w:pPr>
      <w:r w:rsidRPr="00ED2863">
        <w:t>Occlusion: earrings, hair</w:t>
      </w:r>
    </w:p>
    <w:p w14:paraId="19A9D02F" w14:textId="533A641B" w:rsidR="002C10F4" w:rsidRPr="00ED2863" w:rsidRDefault="002C10F4" w:rsidP="00BE0FF4">
      <w:pPr>
        <w:pStyle w:val="Paragrafoelenco"/>
        <w:numPr>
          <w:ilvl w:val="0"/>
          <w:numId w:val="16"/>
        </w:numPr>
        <w:jc w:val="both"/>
      </w:pPr>
      <w:r w:rsidRPr="00ED2863">
        <w:t>Strong occlusion: hair</w:t>
      </w:r>
    </w:p>
    <w:p w14:paraId="021F4CB0" w14:textId="5704F5BB" w:rsidR="002C10F4" w:rsidRPr="00ED2863" w:rsidRDefault="002C10F4" w:rsidP="00BE0FF4">
      <w:pPr>
        <w:pStyle w:val="Paragrafoelenco"/>
        <w:numPr>
          <w:ilvl w:val="0"/>
          <w:numId w:val="16"/>
        </w:numPr>
        <w:jc w:val="both"/>
      </w:pPr>
      <w:r w:rsidRPr="00ED2863">
        <w:t>Over illumination</w:t>
      </w:r>
    </w:p>
    <w:p w14:paraId="7453DF92" w14:textId="008F8EDC" w:rsidR="002C10F4" w:rsidRPr="00ED2863" w:rsidRDefault="002C10F4" w:rsidP="00BE0FF4">
      <w:pPr>
        <w:pStyle w:val="Paragrafoelenco"/>
        <w:numPr>
          <w:ilvl w:val="0"/>
          <w:numId w:val="16"/>
        </w:numPr>
        <w:jc w:val="both"/>
      </w:pPr>
      <w:r w:rsidRPr="00ED2863">
        <w:t>Partially captured ear</w:t>
      </w:r>
    </w:p>
    <w:p w14:paraId="030EC540" w14:textId="2C4F288C" w:rsidR="00C627C4" w:rsidRPr="00ED2863" w:rsidRDefault="00C627C4" w:rsidP="00BE0FF4">
      <w:pPr>
        <w:pStyle w:val="Titolo2"/>
        <w:jc w:val="both"/>
      </w:pPr>
      <w:bookmarkStart w:id="10" w:name="_Toc95424526"/>
      <w:r w:rsidRPr="00ED2863">
        <w:t>MODEL TRAINING</w:t>
      </w:r>
      <w:bookmarkEnd w:id="10"/>
    </w:p>
    <w:p w14:paraId="2615EB15" w14:textId="14E44FB4" w:rsidR="00C627C4" w:rsidRPr="00ED2863" w:rsidRDefault="00CE5D85" w:rsidP="00BE0FF4">
      <w:pPr>
        <w:jc w:val="both"/>
      </w:pPr>
      <w:r w:rsidRPr="00ED2863">
        <w:t>The detection of the ear was implemented</w:t>
      </w:r>
      <w:r w:rsidR="00C627C4" w:rsidRPr="00ED2863">
        <w:t xml:space="preserve"> using the YOLOv5 neural network, which </w:t>
      </w:r>
      <w:r w:rsidR="005F092D" w:rsidRPr="00ED2863">
        <w:t>is</w:t>
      </w:r>
      <w:r w:rsidR="00C627C4" w:rsidRPr="00ED2863">
        <w:t xml:space="preserve"> designed for object detection in images.</w:t>
      </w:r>
      <w:r w:rsidR="005F092D" w:rsidRPr="00ED2863">
        <w:t xml:space="preserve"> </w:t>
      </w:r>
    </w:p>
    <w:p w14:paraId="3CB9FA71" w14:textId="7D1E6DC1" w:rsidR="005F092D" w:rsidRPr="00ED2863" w:rsidRDefault="005F092D" w:rsidP="00BE0FF4">
      <w:pPr>
        <w:jc w:val="both"/>
      </w:pPr>
      <w:r w:rsidRPr="00ED2863">
        <w:t xml:space="preserve">YOLOv5 comes with pre-trained weights </w:t>
      </w:r>
      <w:r w:rsidR="00D15B15" w:rsidRPr="00ED2863">
        <w:t xml:space="preserve">of </w:t>
      </w:r>
      <w:r w:rsidRPr="00ED2863">
        <w:t xml:space="preserve">different </w:t>
      </w:r>
      <w:r w:rsidR="00D15B15" w:rsidRPr="00ED2863">
        <w:t>model sizes</w:t>
      </w:r>
      <w:r w:rsidRPr="00ED2863">
        <w:t>. After experimenting, we found that the model with the tiniest number of weights was already good performing for our task, thus reducing the performance impact on a mobile device.</w:t>
      </w:r>
    </w:p>
    <w:p w14:paraId="6CD75C13" w14:textId="7D94F899" w:rsidR="002C10F4" w:rsidRPr="00ED2863" w:rsidRDefault="002C10F4" w:rsidP="00BE0FF4">
      <w:pPr>
        <w:jc w:val="both"/>
      </w:pPr>
      <w:r w:rsidRPr="00ED2863">
        <w:t>The dataset didn’t provide any label</w:t>
      </w:r>
      <w:r w:rsidR="00CE5D85" w:rsidRPr="00ED2863">
        <w:t>s</w:t>
      </w:r>
      <w:r w:rsidRPr="00ED2863">
        <w:t>, so we had to label the</w:t>
      </w:r>
      <w:r w:rsidR="00CE5D85" w:rsidRPr="00ED2863">
        <w:t xml:space="preserve"> </w:t>
      </w:r>
      <w:r w:rsidR="005F092D" w:rsidRPr="00ED2863">
        <w:t>ears</w:t>
      </w:r>
      <w:r w:rsidR="00CE5D85" w:rsidRPr="00ED2863">
        <w:t xml:space="preserve"> </w:t>
      </w:r>
      <w:r w:rsidRPr="00ED2863">
        <w:t xml:space="preserve">ourselves, </w:t>
      </w:r>
      <w:r w:rsidR="00CE5D85" w:rsidRPr="00ED2863">
        <w:t>using</w:t>
      </w:r>
      <w:r w:rsidRPr="00ED2863">
        <w:t xml:space="preserve"> the YOLOv5 format.</w:t>
      </w:r>
    </w:p>
    <w:p w14:paraId="3A190D43" w14:textId="0A458271" w:rsidR="00D51FB1" w:rsidRPr="00ED2863" w:rsidRDefault="002D64F4" w:rsidP="00BE0FF4">
      <w:pPr>
        <w:jc w:val="both"/>
      </w:pPr>
      <w:r w:rsidRPr="00ED2863">
        <w:t>We</w:t>
      </w:r>
      <w:r w:rsidR="00D51FB1" w:rsidRPr="00ED2863">
        <w:t xml:space="preserve"> </w:t>
      </w:r>
      <w:r w:rsidRPr="00ED2863">
        <w:t>used transfer</w:t>
      </w:r>
      <w:r w:rsidR="00D51FB1" w:rsidRPr="00ED2863">
        <w:t xml:space="preserve"> learning from the pre-trained weights</w:t>
      </w:r>
      <w:r w:rsidR="00CE5D85" w:rsidRPr="00ED2863">
        <w:t xml:space="preserve"> (trained on ImageNet)</w:t>
      </w:r>
      <w:r w:rsidR="00D51FB1" w:rsidRPr="00ED2863">
        <w:t xml:space="preserve"> </w:t>
      </w:r>
      <w:r w:rsidR="00CE5D85" w:rsidRPr="00ED2863">
        <w:t>and finetuned the model on</w:t>
      </w:r>
      <w:r w:rsidRPr="00ED2863">
        <w:t xml:space="preserve"> our</w:t>
      </w:r>
      <w:r w:rsidR="00D51FB1" w:rsidRPr="00ED2863">
        <w:t xml:space="preserve"> dataset and labels</w:t>
      </w:r>
      <w:r w:rsidRPr="00ED2863">
        <w:t xml:space="preserve"> to speed up the learning of the model. </w:t>
      </w:r>
      <w:r w:rsidR="00D51FB1" w:rsidRPr="00ED2863">
        <w:t xml:space="preserve">We separated the label between left ear and right ear, and we ran the training for 30 epochs on the untouched dataset. </w:t>
      </w:r>
    </w:p>
    <w:p w14:paraId="671A577A" w14:textId="1AFAE6E4" w:rsidR="005F092D" w:rsidRPr="00ED2863" w:rsidRDefault="00D51FB1" w:rsidP="00BE0FF4">
      <w:pPr>
        <w:jc w:val="both"/>
      </w:pPr>
      <w:r w:rsidRPr="00ED2863">
        <w:t xml:space="preserve">The performance </w:t>
      </w:r>
      <w:r w:rsidR="00282FA3" w:rsidRPr="00ED2863">
        <w:t>was</w:t>
      </w:r>
      <w:r w:rsidRPr="00ED2863">
        <w:t xml:space="preserve"> already good, but since all the images in the dataset had the entire face profile, the network developed a bias which made impossible for it to detect an ear if the face wasn’t fully</w:t>
      </w:r>
      <w:r w:rsidR="002D64F4" w:rsidRPr="00ED2863">
        <w:t xml:space="preserve"> present in the image</w:t>
      </w:r>
      <w:r w:rsidR="003F0340" w:rsidRPr="00ED2863">
        <w:t>.</w:t>
      </w:r>
    </w:p>
    <w:p w14:paraId="34C74512" w14:textId="77777777" w:rsidR="003F0340" w:rsidRPr="00ED2863" w:rsidRDefault="003F0340" w:rsidP="00BE0FF4">
      <w:pPr>
        <w:jc w:val="both"/>
      </w:pPr>
      <w:r w:rsidRPr="00ED2863">
        <w:lastRenderedPageBreak/>
        <w:t>Instead of discarding this training, we decided to implement a function which randomly crops parts of the images leaving the ear in a more neutral background, and we trained other 30 epochs with this new version of the dataset.</w:t>
      </w:r>
    </w:p>
    <w:p w14:paraId="3FF0B582" w14:textId="3B581E0D" w:rsidR="003F0340" w:rsidRPr="00ED2863" w:rsidRDefault="003F0340" w:rsidP="00BE0FF4">
      <w:pPr>
        <w:jc w:val="both"/>
      </w:pPr>
      <w:r w:rsidRPr="00ED2863">
        <w:t>We made sure that the test images were never in the train/validation phase, even in this training.</w:t>
      </w:r>
    </w:p>
    <w:p w14:paraId="15976A58" w14:textId="7656CD4B" w:rsidR="002C10F4" w:rsidRPr="00ED2863" w:rsidRDefault="003F0340" w:rsidP="00BE0FF4">
      <w:pPr>
        <w:jc w:val="both"/>
      </w:pPr>
      <w:r w:rsidRPr="00ED2863">
        <w:t xml:space="preserve">The results were accurate, and the bias was removed. </w:t>
      </w:r>
    </w:p>
    <w:p w14:paraId="664A31F9" w14:textId="5799A49B" w:rsidR="00C627C4" w:rsidRPr="00ED2863" w:rsidRDefault="00C627C4" w:rsidP="00BE0FF4">
      <w:pPr>
        <w:pStyle w:val="Titolo2"/>
        <w:jc w:val="both"/>
      </w:pPr>
      <w:bookmarkStart w:id="11" w:name="_Toc95424527"/>
      <w:r w:rsidRPr="00ED2863">
        <w:t>IMPLEMENTATION</w:t>
      </w:r>
      <w:bookmarkEnd w:id="11"/>
      <w:r w:rsidRPr="00ED2863">
        <w:t xml:space="preserve"> </w:t>
      </w:r>
    </w:p>
    <w:p w14:paraId="49F0C97B" w14:textId="171EAFD4" w:rsidR="003519E7" w:rsidRPr="00ED2863" w:rsidRDefault="00DE42AA" w:rsidP="00BE0FF4">
      <w:pPr>
        <w:jc w:val="both"/>
      </w:pPr>
      <w:r w:rsidRPr="00ED2863">
        <w:rPr>
          <w:noProof/>
        </w:rPr>
        <mc:AlternateContent>
          <mc:Choice Requires="wps">
            <w:drawing>
              <wp:anchor distT="0" distB="0" distL="114300" distR="114300" simplePos="0" relativeHeight="251661823" behindDoc="0" locked="0" layoutInCell="1" allowOverlap="1" wp14:anchorId="31A5C0AE" wp14:editId="5856B202">
                <wp:simplePos x="0" y="0"/>
                <wp:positionH relativeFrom="margin">
                  <wp:align>center</wp:align>
                </wp:positionH>
                <wp:positionV relativeFrom="paragraph">
                  <wp:posOffset>85906</wp:posOffset>
                </wp:positionV>
                <wp:extent cx="1906905" cy="458289"/>
                <wp:effectExtent l="38100" t="38100" r="112395" b="113665"/>
                <wp:wrapNone/>
                <wp:docPr id="1" name="Rettangolo 1"/>
                <wp:cNvGraphicFramePr/>
                <a:graphic xmlns:a="http://schemas.openxmlformats.org/drawingml/2006/main">
                  <a:graphicData uri="http://schemas.microsoft.com/office/word/2010/wordprocessingShape">
                    <wps:wsp>
                      <wps:cNvSpPr/>
                      <wps:spPr>
                        <a:xfrm>
                          <a:off x="0" y="0"/>
                          <a:ext cx="1906905" cy="458289"/>
                        </a:xfrm>
                        <a:prstGeom prst="rect">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EB95429" w14:textId="1DC57A19" w:rsidR="003519E7" w:rsidRPr="00C35A4E" w:rsidRDefault="00C35A4E" w:rsidP="003519E7">
                            <w:pPr>
                              <w:jc w:val="center"/>
                              <w:rPr>
                                <w:rFonts w:ascii="Segoe UI" w:hAnsi="Segoe UI" w:cs="Segoe UI"/>
                                <w:color w:val="F2F2F2" w:themeColor="background1" w:themeShade="F2"/>
                                <w:sz w:val="22"/>
                                <w:szCs w:val="18"/>
                              </w:rPr>
                            </w:pPr>
                            <w:r>
                              <w:rPr>
                                <w:rFonts w:ascii="Segoe UI" w:hAnsi="Segoe UI" w:cs="Segoe UI"/>
                                <w:color w:val="F2F2F2" w:themeColor="background1" w:themeShade="F2"/>
                                <w:sz w:val="22"/>
                                <w:szCs w:val="18"/>
                              </w:rPr>
                              <w:t xml:space="preserve">Get </w:t>
                            </w:r>
                            <w:r w:rsidR="00DE42AA" w:rsidRPr="00C35A4E">
                              <w:rPr>
                                <w:rFonts w:ascii="Segoe UI" w:hAnsi="Segoe UI" w:cs="Segoe UI"/>
                                <w:color w:val="F2F2F2" w:themeColor="background1" w:themeShade="F2"/>
                                <w:sz w:val="22"/>
                                <w:szCs w:val="18"/>
                              </w:rPr>
                              <w:t xml:space="preserve">image from </w:t>
                            </w:r>
                            <w:r>
                              <w:rPr>
                                <w:rFonts w:ascii="Segoe UI" w:hAnsi="Segoe UI" w:cs="Segoe UI"/>
                                <w:color w:val="F2F2F2" w:themeColor="background1" w:themeShade="F2"/>
                                <w:sz w:val="22"/>
                                <w:szCs w:val="18"/>
                              </w:rPr>
                              <w:t>the c</w:t>
                            </w:r>
                            <w:r w:rsidR="003519E7" w:rsidRPr="00C35A4E">
                              <w:rPr>
                                <w:rFonts w:ascii="Segoe UI" w:hAnsi="Segoe UI" w:cs="Segoe UI"/>
                                <w:color w:val="F2F2F2" w:themeColor="background1" w:themeShade="F2"/>
                                <w:sz w:val="22"/>
                                <w:szCs w:val="18"/>
                              </w:rPr>
                              <w:t>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5C0AE" id="Rettangolo 1" o:spid="_x0000_s1026" style="position:absolute;left:0;text-align:left;margin-left:0;margin-top:6.75pt;width:150.15pt;height:36.1pt;z-index:25166182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" fillcolor="#00a0b8 [3204]" strokecolor="#004f5b [1604]" strokeweight="2pt">
                <v:shadow on="t" color="black" opacity="26214f" origin="-.5,-.5" offset=".74836mm,.74836mm"/>
                <v:textbox>
                  <w:txbxContent>
                    <w:p w14:paraId="6EB95429" w14:textId="1DC57A19" w:rsidR="003519E7" w:rsidRPr="00C35A4E" w:rsidRDefault="00C35A4E" w:rsidP="003519E7">
                      <w:pPr>
                        <w:jc w:val="center"/>
                        <w:rPr>
                          <w:rFonts w:ascii="Segoe UI" w:hAnsi="Segoe UI" w:cs="Segoe UI"/>
                          <w:color w:val="F2F2F2" w:themeColor="background1" w:themeShade="F2"/>
                          <w:sz w:val="22"/>
                          <w:szCs w:val="18"/>
                        </w:rPr>
                      </w:pPr>
                      <w:r>
                        <w:rPr>
                          <w:rFonts w:ascii="Segoe UI" w:hAnsi="Segoe UI" w:cs="Segoe UI"/>
                          <w:color w:val="F2F2F2" w:themeColor="background1" w:themeShade="F2"/>
                          <w:sz w:val="22"/>
                          <w:szCs w:val="18"/>
                        </w:rPr>
                        <w:t xml:space="preserve">Get </w:t>
                      </w:r>
                      <w:r w:rsidR="00DE42AA" w:rsidRPr="00C35A4E">
                        <w:rPr>
                          <w:rFonts w:ascii="Segoe UI" w:hAnsi="Segoe UI" w:cs="Segoe UI"/>
                          <w:color w:val="F2F2F2" w:themeColor="background1" w:themeShade="F2"/>
                          <w:sz w:val="22"/>
                          <w:szCs w:val="18"/>
                        </w:rPr>
                        <w:t xml:space="preserve">image from </w:t>
                      </w:r>
                      <w:r>
                        <w:rPr>
                          <w:rFonts w:ascii="Segoe UI" w:hAnsi="Segoe UI" w:cs="Segoe UI"/>
                          <w:color w:val="F2F2F2" w:themeColor="background1" w:themeShade="F2"/>
                          <w:sz w:val="22"/>
                          <w:szCs w:val="18"/>
                        </w:rPr>
                        <w:t>the c</w:t>
                      </w:r>
                      <w:r w:rsidR="003519E7" w:rsidRPr="00C35A4E">
                        <w:rPr>
                          <w:rFonts w:ascii="Segoe UI" w:hAnsi="Segoe UI" w:cs="Segoe UI"/>
                          <w:color w:val="F2F2F2" w:themeColor="background1" w:themeShade="F2"/>
                          <w:sz w:val="22"/>
                          <w:szCs w:val="18"/>
                        </w:rPr>
                        <w:t>amera</w:t>
                      </w:r>
                    </w:p>
                  </w:txbxContent>
                </v:textbox>
                <w10:wrap anchorx="margin"/>
              </v:rect>
            </w:pict>
          </mc:Fallback>
        </mc:AlternateContent>
      </w:r>
    </w:p>
    <w:p w14:paraId="618A3768" w14:textId="06183FE2" w:rsidR="003519E7" w:rsidRPr="00ED2863" w:rsidRDefault="001466F8" w:rsidP="00BE0FF4">
      <w:pPr>
        <w:jc w:val="both"/>
      </w:pPr>
      <w:r w:rsidRPr="00ED2863">
        <w:rPr>
          <w:noProof/>
        </w:rPr>
        <mc:AlternateContent>
          <mc:Choice Requires="wps">
            <w:drawing>
              <wp:anchor distT="0" distB="0" distL="114300" distR="114300" simplePos="0" relativeHeight="251660287" behindDoc="0" locked="0" layoutInCell="1" allowOverlap="1" wp14:anchorId="0C7B5870" wp14:editId="1DC008AA">
                <wp:simplePos x="0" y="0"/>
                <wp:positionH relativeFrom="column">
                  <wp:posOffset>3028950</wp:posOffset>
                </wp:positionH>
                <wp:positionV relativeFrom="paragraph">
                  <wp:posOffset>12261</wp:posOffset>
                </wp:positionV>
                <wp:extent cx="0" cy="378823"/>
                <wp:effectExtent l="76200" t="19050" r="133350" b="97790"/>
                <wp:wrapNone/>
                <wp:docPr id="53" name="Connettore 2 53"/>
                <wp:cNvGraphicFramePr/>
                <a:graphic xmlns:a="http://schemas.openxmlformats.org/drawingml/2006/main">
                  <a:graphicData uri="http://schemas.microsoft.com/office/word/2010/wordprocessingShape">
                    <wps:wsp>
                      <wps:cNvCnPr/>
                      <wps:spPr>
                        <a:xfrm>
                          <a:off x="0" y="0"/>
                          <a:ext cx="0" cy="378823"/>
                        </a:xfrm>
                        <a:prstGeom prst="straightConnector1">
                          <a:avLst/>
                        </a:prstGeom>
                        <a:ln>
                          <a:tailEnd type="triangle"/>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14C9299" id="_x0000_t32" coordsize="21600,21600" o:spt="32" o:oned="t" path="m,l21600,21600e" filled="f">
                <v:path arrowok="t" fillok="f" o:connecttype="none"/>
                <o:lock v:ext="edit" shapetype="t"/>
              </v:shapetype>
              <v:shape id="Connettore 2 53" o:spid="_x0000_s1026" type="#_x0000_t32" style="position:absolute;margin-left:238.5pt;margin-top:.95pt;width:0;height:29.85pt;z-index:25166028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" strokecolor="#0097ae [3044]">
                <v:stroke endarrow="block"/>
                <v:shadow on="t" color="black" opacity="26214f" origin="-.5,-.5" offset=".74836mm,.74836mm"/>
              </v:shape>
            </w:pict>
          </mc:Fallback>
        </mc:AlternateContent>
      </w:r>
    </w:p>
    <w:p w14:paraId="55E52980" w14:textId="601312DC" w:rsidR="003519E7" w:rsidRPr="00ED2863" w:rsidRDefault="00DE42AA" w:rsidP="00BE0FF4">
      <w:pPr>
        <w:jc w:val="both"/>
      </w:pPr>
      <w:r w:rsidRPr="00ED2863">
        <w:rPr>
          <w:noProof/>
        </w:rPr>
        <mc:AlternateContent>
          <mc:Choice Requires="wps">
            <w:drawing>
              <wp:anchor distT="0" distB="0" distL="114300" distR="114300" simplePos="0" relativeHeight="251659262" behindDoc="0" locked="0" layoutInCell="1" allowOverlap="1" wp14:anchorId="38CECA5D" wp14:editId="3FE56737">
                <wp:simplePos x="0" y="0"/>
                <wp:positionH relativeFrom="margin">
                  <wp:align>center</wp:align>
                </wp:positionH>
                <wp:positionV relativeFrom="paragraph">
                  <wp:posOffset>10342</wp:posOffset>
                </wp:positionV>
                <wp:extent cx="1227908" cy="627017"/>
                <wp:effectExtent l="38100" t="38100" r="106045" b="116205"/>
                <wp:wrapNone/>
                <wp:docPr id="3" name="Rettangolo 3"/>
                <wp:cNvGraphicFramePr/>
                <a:graphic xmlns:a="http://schemas.openxmlformats.org/drawingml/2006/main">
                  <a:graphicData uri="http://schemas.microsoft.com/office/word/2010/wordprocessingShape">
                    <wps:wsp>
                      <wps:cNvSpPr/>
                      <wps:spPr>
                        <a:xfrm>
                          <a:off x="0" y="0"/>
                          <a:ext cx="1227908" cy="627017"/>
                        </a:xfrm>
                        <a:prstGeom prst="rect">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C7A2BA7" w14:textId="6F381C51" w:rsidR="003519E7" w:rsidRPr="00C35A4E" w:rsidRDefault="00DE42AA" w:rsidP="003519E7">
                            <w:pPr>
                              <w:jc w:val="center"/>
                              <w:rPr>
                                <w:rFonts w:ascii="Segoe UI" w:hAnsi="Segoe UI" w:cs="Segoe UI"/>
                                <w:color w:val="F2F2F2" w:themeColor="background1" w:themeShade="F2"/>
                                <w:sz w:val="22"/>
                                <w:szCs w:val="18"/>
                              </w:rPr>
                            </w:pPr>
                            <w:r w:rsidRPr="00C35A4E">
                              <w:rPr>
                                <w:rFonts w:ascii="Segoe UI" w:hAnsi="Segoe UI" w:cs="Segoe UI"/>
                                <w:color w:val="F2F2F2" w:themeColor="background1" w:themeShade="F2"/>
                                <w:sz w:val="22"/>
                                <w:szCs w:val="18"/>
                              </w:rPr>
                              <w:t>Wait until the camera is stable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CECA5D" id="Rettangolo 3" o:spid="_x0000_s1027" style="position:absolute;left:0;text-align:left;margin-left:0;margin-top:.8pt;width:96.7pt;height:49.35pt;z-index:25165926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" fillcolor="#00a0b8 [3204]" strokecolor="#004f5b [1604]" strokeweight="2pt">
                <v:shadow on="t" color="black" opacity="26214f" origin="-.5,-.5" offset=".74836mm,.74836mm"/>
                <v:textbox>
                  <w:txbxContent>
                    <w:p w14:paraId="0C7A2BA7" w14:textId="6F381C51" w:rsidR="003519E7" w:rsidRPr="00C35A4E" w:rsidRDefault="00DE42AA" w:rsidP="003519E7">
                      <w:pPr>
                        <w:jc w:val="center"/>
                        <w:rPr>
                          <w:rFonts w:ascii="Segoe UI" w:hAnsi="Segoe UI" w:cs="Segoe UI"/>
                          <w:color w:val="F2F2F2" w:themeColor="background1" w:themeShade="F2"/>
                          <w:sz w:val="22"/>
                          <w:szCs w:val="18"/>
                        </w:rPr>
                      </w:pPr>
                      <w:r w:rsidRPr="00C35A4E">
                        <w:rPr>
                          <w:rFonts w:ascii="Segoe UI" w:hAnsi="Segoe UI" w:cs="Segoe UI"/>
                          <w:color w:val="F2F2F2" w:themeColor="background1" w:themeShade="F2"/>
                          <w:sz w:val="22"/>
                          <w:szCs w:val="18"/>
                        </w:rPr>
                        <w:t>Wait until the camera is stable</w:t>
                      </w:r>
                    </w:p>
                  </w:txbxContent>
                </v:textbox>
                <w10:wrap anchorx="margin"/>
              </v:rect>
            </w:pict>
          </mc:Fallback>
        </mc:AlternateContent>
      </w:r>
    </w:p>
    <w:p w14:paraId="722F8575" w14:textId="1608C221" w:rsidR="003519E7" w:rsidRPr="00ED2863" w:rsidRDefault="001466F8" w:rsidP="00BE0FF4">
      <w:pPr>
        <w:jc w:val="both"/>
      </w:pPr>
      <w:r w:rsidRPr="00ED2863">
        <w:rPr>
          <w:noProof/>
        </w:rPr>
        <mc:AlternateContent>
          <mc:Choice Requires="wps">
            <w:drawing>
              <wp:anchor distT="0" distB="0" distL="114300" distR="114300" simplePos="0" relativeHeight="251658237" behindDoc="0" locked="0" layoutInCell="1" allowOverlap="1" wp14:anchorId="7CC021F5" wp14:editId="72D05653">
                <wp:simplePos x="0" y="0"/>
                <wp:positionH relativeFrom="margin">
                  <wp:align>center</wp:align>
                </wp:positionH>
                <wp:positionV relativeFrom="paragraph">
                  <wp:posOffset>156063</wp:posOffset>
                </wp:positionV>
                <wp:extent cx="0" cy="378823"/>
                <wp:effectExtent l="76200" t="19050" r="133350" b="97790"/>
                <wp:wrapNone/>
                <wp:docPr id="54" name="Connettore 2 54"/>
                <wp:cNvGraphicFramePr/>
                <a:graphic xmlns:a="http://schemas.openxmlformats.org/drawingml/2006/main">
                  <a:graphicData uri="http://schemas.microsoft.com/office/word/2010/wordprocessingShape">
                    <wps:wsp>
                      <wps:cNvCnPr/>
                      <wps:spPr>
                        <a:xfrm>
                          <a:off x="0" y="0"/>
                          <a:ext cx="0" cy="378823"/>
                        </a:xfrm>
                        <a:prstGeom prst="straightConnector1">
                          <a:avLst/>
                        </a:prstGeom>
                        <a:ln>
                          <a:tailEnd type="triangle"/>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70BB7B" id="Connettore 2 54" o:spid="_x0000_s1026" type="#_x0000_t32" style="position:absolute;margin-left:0;margin-top:12.3pt;width:0;height:29.85pt;z-index:251658237;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" strokecolor="#0097ae [3044]">
                <v:stroke endarrow="block"/>
                <v:shadow on="t" color="black" opacity="26214f" origin="-.5,-.5" offset=".74836mm,.74836mm"/>
                <w10:wrap anchorx="margin"/>
              </v:shape>
            </w:pict>
          </mc:Fallback>
        </mc:AlternateContent>
      </w:r>
    </w:p>
    <w:p w14:paraId="75853FC6" w14:textId="5BD95525" w:rsidR="003519E7" w:rsidRPr="00ED2863" w:rsidRDefault="00DE42AA" w:rsidP="00BE0FF4">
      <w:pPr>
        <w:jc w:val="both"/>
      </w:pPr>
      <w:r w:rsidRPr="00ED2863">
        <w:rPr>
          <w:noProof/>
        </w:rPr>
        <mc:AlternateContent>
          <mc:Choice Requires="wps">
            <w:drawing>
              <wp:anchor distT="0" distB="0" distL="114300" distR="114300" simplePos="0" relativeHeight="251657212" behindDoc="0" locked="0" layoutInCell="1" allowOverlap="1" wp14:anchorId="438F0C0F" wp14:editId="54AE5CFC">
                <wp:simplePos x="0" y="0"/>
                <wp:positionH relativeFrom="margin">
                  <wp:posOffset>2523309</wp:posOffset>
                </wp:positionH>
                <wp:positionV relativeFrom="paragraph">
                  <wp:posOffset>167730</wp:posOffset>
                </wp:positionV>
                <wp:extent cx="1057638" cy="763814"/>
                <wp:effectExtent l="38100" t="38100" r="123825" b="113030"/>
                <wp:wrapNone/>
                <wp:docPr id="2" name="Rettangolo 2"/>
                <wp:cNvGraphicFramePr/>
                <a:graphic xmlns:a="http://schemas.openxmlformats.org/drawingml/2006/main">
                  <a:graphicData uri="http://schemas.microsoft.com/office/word/2010/wordprocessingShape">
                    <wps:wsp>
                      <wps:cNvSpPr/>
                      <wps:spPr>
                        <a:xfrm>
                          <a:off x="0" y="0"/>
                          <a:ext cx="1057638" cy="763814"/>
                        </a:xfrm>
                        <a:prstGeom prst="rect">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35A8B42" w14:textId="12B34D4A" w:rsidR="003519E7" w:rsidRPr="00C35A4E" w:rsidRDefault="003519E7" w:rsidP="003519E7">
                            <w:pPr>
                              <w:jc w:val="center"/>
                              <w:rPr>
                                <w:rFonts w:ascii="Segoe UI" w:hAnsi="Segoe UI" w:cs="Segoe UI"/>
                                <w:color w:val="F2F2F2" w:themeColor="background1" w:themeShade="F2"/>
                                <w:sz w:val="22"/>
                                <w:szCs w:val="18"/>
                              </w:rPr>
                            </w:pPr>
                            <w:r w:rsidRPr="00C35A4E">
                              <w:rPr>
                                <w:rFonts w:ascii="Segoe UI" w:hAnsi="Segoe UI" w:cs="Segoe UI"/>
                                <w:color w:val="F2F2F2" w:themeColor="background1" w:themeShade="F2"/>
                                <w:sz w:val="22"/>
                                <w:szCs w:val="18"/>
                              </w:rPr>
                              <w:t xml:space="preserve">Greyscale </w:t>
                            </w:r>
                            <w:r w:rsidR="00C35A4E">
                              <w:rPr>
                                <w:rFonts w:ascii="Segoe UI" w:hAnsi="Segoe UI" w:cs="Segoe UI"/>
                                <w:color w:val="F2F2F2" w:themeColor="background1" w:themeShade="F2"/>
                                <w:sz w:val="22"/>
                                <w:szCs w:val="18"/>
                              </w:rPr>
                              <w:t>c</w:t>
                            </w:r>
                            <w:r w:rsidRPr="00C35A4E">
                              <w:rPr>
                                <w:rFonts w:ascii="Segoe UI" w:hAnsi="Segoe UI" w:cs="Segoe UI"/>
                                <w:color w:val="F2F2F2" w:themeColor="background1" w:themeShade="F2"/>
                                <w:sz w:val="22"/>
                                <w:szCs w:val="18"/>
                              </w:rPr>
                              <w:t>onversion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F0C0F" id="Rettangolo 2" o:spid="_x0000_s1028" style="position:absolute;left:0;text-align:left;margin-left:198.7pt;margin-top:13.2pt;width:83.3pt;height:60.15pt;z-index:2516572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" fillcolor="#00a0b8 [3204]" strokecolor="#004f5b [1604]" strokeweight="2pt">
                <v:shadow on="t" color="black" opacity="26214f" origin="-.5,-.5" offset=".74836mm,.74836mm"/>
                <v:textbox>
                  <w:txbxContent>
                    <w:p w14:paraId="135A8B42" w14:textId="12B34D4A" w:rsidR="003519E7" w:rsidRPr="00C35A4E" w:rsidRDefault="003519E7" w:rsidP="003519E7">
                      <w:pPr>
                        <w:jc w:val="center"/>
                        <w:rPr>
                          <w:rFonts w:ascii="Segoe UI" w:hAnsi="Segoe UI" w:cs="Segoe UI"/>
                          <w:color w:val="F2F2F2" w:themeColor="background1" w:themeShade="F2"/>
                          <w:sz w:val="22"/>
                          <w:szCs w:val="18"/>
                        </w:rPr>
                      </w:pPr>
                      <w:r w:rsidRPr="00C35A4E">
                        <w:rPr>
                          <w:rFonts w:ascii="Segoe UI" w:hAnsi="Segoe UI" w:cs="Segoe UI"/>
                          <w:color w:val="F2F2F2" w:themeColor="background1" w:themeShade="F2"/>
                          <w:sz w:val="22"/>
                          <w:szCs w:val="18"/>
                        </w:rPr>
                        <w:t xml:space="preserve">Greyscale </w:t>
                      </w:r>
                      <w:r w:rsidR="00C35A4E">
                        <w:rPr>
                          <w:rFonts w:ascii="Segoe UI" w:hAnsi="Segoe UI" w:cs="Segoe UI"/>
                          <w:color w:val="F2F2F2" w:themeColor="background1" w:themeShade="F2"/>
                          <w:sz w:val="22"/>
                          <w:szCs w:val="18"/>
                        </w:rPr>
                        <w:t>c</w:t>
                      </w:r>
                      <w:r w:rsidRPr="00C35A4E">
                        <w:rPr>
                          <w:rFonts w:ascii="Segoe UI" w:hAnsi="Segoe UI" w:cs="Segoe UI"/>
                          <w:color w:val="F2F2F2" w:themeColor="background1" w:themeShade="F2"/>
                          <w:sz w:val="22"/>
                          <w:szCs w:val="18"/>
                        </w:rPr>
                        <w:t>onversion</w:t>
                      </w:r>
                    </w:p>
                  </w:txbxContent>
                </v:textbox>
                <w10:wrap anchorx="margin"/>
              </v:rect>
            </w:pict>
          </mc:Fallback>
        </mc:AlternateContent>
      </w:r>
    </w:p>
    <w:p w14:paraId="5CDCFCE9" w14:textId="65560973" w:rsidR="003519E7" w:rsidRPr="00ED2863" w:rsidRDefault="003519E7" w:rsidP="00BE0FF4">
      <w:pPr>
        <w:jc w:val="both"/>
      </w:pPr>
    </w:p>
    <w:p w14:paraId="2997AEC2" w14:textId="2E345451" w:rsidR="003519E7" w:rsidRPr="00ED2863" w:rsidRDefault="001466F8" w:rsidP="00BE0FF4">
      <w:pPr>
        <w:jc w:val="both"/>
      </w:pPr>
      <w:r w:rsidRPr="00ED2863">
        <w:rPr>
          <w:noProof/>
        </w:rPr>
        <mc:AlternateContent>
          <mc:Choice Requires="wps">
            <w:drawing>
              <wp:anchor distT="0" distB="0" distL="114300" distR="114300" simplePos="0" relativeHeight="251656187" behindDoc="0" locked="0" layoutInCell="1" allowOverlap="1" wp14:anchorId="495AD72F" wp14:editId="332283B9">
                <wp:simplePos x="0" y="0"/>
                <wp:positionH relativeFrom="margin">
                  <wp:align>center</wp:align>
                </wp:positionH>
                <wp:positionV relativeFrom="paragraph">
                  <wp:posOffset>75565</wp:posOffset>
                </wp:positionV>
                <wp:extent cx="0" cy="378823"/>
                <wp:effectExtent l="76200" t="19050" r="133350" b="97790"/>
                <wp:wrapNone/>
                <wp:docPr id="55" name="Connettore 2 55"/>
                <wp:cNvGraphicFramePr/>
                <a:graphic xmlns:a="http://schemas.openxmlformats.org/drawingml/2006/main">
                  <a:graphicData uri="http://schemas.microsoft.com/office/word/2010/wordprocessingShape">
                    <wps:wsp>
                      <wps:cNvCnPr/>
                      <wps:spPr>
                        <a:xfrm>
                          <a:off x="0" y="0"/>
                          <a:ext cx="0" cy="378823"/>
                        </a:xfrm>
                        <a:prstGeom prst="straightConnector1">
                          <a:avLst/>
                        </a:prstGeom>
                        <a:ln>
                          <a:tailEnd type="triangle"/>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AC9C9D" id="Connettore 2 55" o:spid="_x0000_s1026" type="#_x0000_t32" style="position:absolute;margin-left:0;margin-top:5.95pt;width:0;height:29.85pt;z-index:251656187;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" strokecolor="#0097ae [3044]">
                <v:stroke endarrow="block"/>
                <v:shadow on="t" color="black" opacity="26214f" origin="-.5,-.5" offset=".74836mm,.74836mm"/>
                <w10:wrap anchorx="margin"/>
              </v:shape>
            </w:pict>
          </mc:Fallback>
        </mc:AlternateContent>
      </w:r>
    </w:p>
    <w:p w14:paraId="26BB7CAE" w14:textId="7ED09850" w:rsidR="003519E7" w:rsidRPr="00ED2863" w:rsidRDefault="00DE42AA" w:rsidP="00BE0FF4">
      <w:pPr>
        <w:jc w:val="both"/>
      </w:pPr>
      <w:r w:rsidRPr="00ED2863">
        <w:rPr>
          <w:noProof/>
        </w:rPr>
        <mc:AlternateContent>
          <mc:Choice Requires="wps">
            <w:drawing>
              <wp:anchor distT="0" distB="0" distL="114300" distR="114300" simplePos="0" relativeHeight="251655162" behindDoc="0" locked="0" layoutInCell="1" allowOverlap="1" wp14:anchorId="279B772E" wp14:editId="1121A2ED">
                <wp:simplePos x="0" y="0"/>
                <wp:positionH relativeFrom="margin">
                  <wp:align>center</wp:align>
                </wp:positionH>
                <wp:positionV relativeFrom="paragraph">
                  <wp:posOffset>82369</wp:posOffset>
                </wp:positionV>
                <wp:extent cx="1103811" cy="770709"/>
                <wp:effectExtent l="38100" t="38100" r="115570" b="106045"/>
                <wp:wrapNone/>
                <wp:docPr id="4" name="Rettangolo 4"/>
                <wp:cNvGraphicFramePr/>
                <a:graphic xmlns:a="http://schemas.openxmlformats.org/drawingml/2006/main">
                  <a:graphicData uri="http://schemas.microsoft.com/office/word/2010/wordprocessingShape">
                    <wps:wsp>
                      <wps:cNvSpPr/>
                      <wps:spPr>
                        <a:xfrm>
                          <a:off x="0" y="0"/>
                          <a:ext cx="1103811" cy="770709"/>
                        </a:xfrm>
                        <a:prstGeom prst="rect">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EBE6815" w14:textId="014B7D88" w:rsidR="003519E7" w:rsidRPr="00C35A4E" w:rsidRDefault="003519E7" w:rsidP="003519E7">
                            <w:pPr>
                              <w:jc w:val="center"/>
                              <w:rPr>
                                <w:rFonts w:ascii="Segoe UI" w:hAnsi="Segoe UI" w:cs="Segoe UI"/>
                                <w:color w:val="F2F2F2" w:themeColor="background1" w:themeShade="F2"/>
                                <w:sz w:val="22"/>
                                <w:szCs w:val="18"/>
                              </w:rPr>
                            </w:pPr>
                            <w:r w:rsidRPr="00C35A4E">
                              <w:rPr>
                                <w:rFonts w:ascii="Segoe UI" w:hAnsi="Segoe UI" w:cs="Segoe UI"/>
                                <w:color w:val="F2F2F2" w:themeColor="background1" w:themeShade="F2"/>
                                <w:sz w:val="22"/>
                                <w:szCs w:val="18"/>
                              </w:rPr>
                              <w:t xml:space="preserve">Forward </w:t>
                            </w:r>
                            <w:r w:rsidR="002D64F4">
                              <w:rPr>
                                <w:rFonts w:ascii="Segoe UI" w:hAnsi="Segoe UI" w:cs="Segoe UI"/>
                                <w:color w:val="F2F2F2" w:themeColor="background1" w:themeShade="F2"/>
                                <w:sz w:val="22"/>
                                <w:szCs w:val="18"/>
                              </w:rPr>
                              <w:t xml:space="preserve">to </w:t>
                            </w:r>
                            <w:r w:rsidRPr="00C35A4E">
                              <w:rPr>
                                <w:rFonts w:ascii="Segoe UI" w:hAnsi="Segoe UI" w:cs="Segoe UI"/>
                                <w:color w:val="F2F2F2" w:themeColor="background1" w:themeShade="F2"/>
                                <w:sz w:val="22"/>
                                <w:szCs w:val="18"/>
                              </w:rPr>
                              <w:t xml:space="preserve">the </w:t>
                            </w:r>
                            <w:r w:rsidR="00C35A4E">
                              <w:rPr>
                                <w:rFonts w:ascii="Segoe UI" w:hAnsi="Segoe UI" w:cs="Segoe UI"/>
                                <w:color w:val="F2F2F2" w:themeColor="background1" w:themeShade="F2"/>
                                <w:sz w:val="22"/>
                                <w:szCs w:val="18"/>
                              </w:rPr>
                              <w:t xml:space="preserve">Yolo </w:t>
                            </w:r>
                            <w:r w:rsidRPr="00C35A4E">
                              <w:rPr>
                                <w:rFonts w:ascii="Segoe UI" w:hAnsi="Segoe UI" w:cs="Segoe UI"/>
                                <w:color w:val="F2F2F2" w:themeColor="background1" w:themeShade="F2"/>
                                <w:sz w:val="22"/>
                                <w:szCs w:val="18"/>
                              </w:rPr>
                              <w:t>DNN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B772E" id="Rettangolo 4" o:spid="_x0000_s1029" style="position:absolute;left:0;text-align:left;margin-left:0;margin-top:6.5pt;width:86.9pt;height:60.7pt;z-index:25165516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" fillcolor="#00a0b8 [3204]" strokecolor="#004f5b [1604]" strokeweight="2pt">
                <v:shadow on="t" color="black" opacity="26214f" origin="-.5,-.5" offset=".74836mm,.74836mm"/>
                <v:textbox>
                  <w:txbxContent>
                    <w:p w14:paraId="6EBE6815" w14:textId="014B7D88" w:rsidR="003519E7" w:rsidRPr="00C35A4E" w:rsidRDefault="003519E7" w:rsidP="003519E7">
                      <w:pPr>
                        <w:jc w:val="center"/>
                        <w:rPr>
                          <w:rFonts w:ascii="Segoe UI" w:hAnsi="Segoe UI" w:cs="Segoe UI"/>
                          <w:color w:val="F2F2F2" w:themeColor="background1" w:themeShade="F2"/>
                          <w:sz w:val="22"/>
                          <w:szCs w:val="18"/>
                        </w:rPr>
                      </w:pPr>
                      <w:r w:rsidRPr="00C35A4E">
                        <w:rPr>
                          <w:rFonts w:ascii="Segoe UI" w:hAnsi="Segoe UI" w:cs="Segoe UI"/>
                          <w:color w:val="F2F2F2" w:themeColor="background1" w:themeShade="F2"/>
                          <w:sz w:val="22"/>
                          <w:szCs w:val="18"/>
                        </w:rPr>
                        <w:t xml:space="preserve">Forward </w:t>
                      </w:r>
                      <w:r w:rsidR="002D64F4">
                        <w:rPr>
                          <w:rFonts w:ascii="Segoe UI" w:hAnsi="Segoe UI" w:cs="Segoe UI"/>
                          <w:color w:val="F2F2F2" w:themeColor="background1" w:themeShade="F2"/>
                          <w:sz w:val="22"/>
                          <w:szCs w:val="18"/>
                        </w:rPr>
                        <w:t xml:space="preserve">to </w:t>
                      </w:r>
                      <w:r w:rsidRPr="00C35A4E">
                        <w:rPr>
                          <w:rFonts w:ascii="Segoe UI" w:hAnsi="Segoe UI" w:cs="Segoe UI"/>
                          <w:color w:val="F2F2F2" w:themeColor="background1" w:themeShade="F2"/>
                          <w:sz w:val="22"/>
                          <w:szCs w:val="18"/>
                        </w:rPr>
                        <w:t xml:space="preserve">the </w:t>
                      </w:r>
                      <w:r w:rsidR="00C35A4E">
                        <w:rPr>
                          <w:rFonts w:ascii="Segoe UI" w:hAnsi="Segoe UI" w:cs="Segoe UI"/>
                          <w:color w:val="F2F2F2" w:themeColor="background1" w:themeShade="F2"/>
                          <w:sz w:val="22"/>
                          <w:szCs w:val="18"/>
                        </w:rPr>
                        <w:t xml:space="preserve">Yolo </w:t>
                      </w:r>
                      <w:r w:rsidRPr="00C35A4E">
                        <w:rPr>
                          <w:rFonts w:ascii="Segoe UI" w:hAnsi="Segoe UI" w:cs="Segoe UI"/>
                          <w:color w:val="F2F2F2" w:themeColor="background1" w:themeShade="F2"/>
                          <w:sz w:val="22"/>
                          <w:szCs w:val="18"/>
                        </w:rPr>
                        <w:t>DNN</w:t>
                      </w:r>
                    </w:p>
                  </w:txbxContent>
                </v:textbox>
                <w10:wrap anchorx="margin"/>
              </v:rect>
            </w:pict>
          </mc:Fallback>
        </mc:AlternateContent>
      </w:r>
    </w:p>
    <w:p w14:paraId="12EB49E5" w14:textId="2BFEB212" w:rsidR="003519E7" w:rsidRPr="00ED2863" w:rsidRDefault="001466F8" w:rsidP="00BE0FF4">
      <w:pPr>
        <w:jc w:val="both"/>
      </w:pPr>
      <w:r w:rsidRPr="00ED2863">
        <w:rPr>
          <w:noProof/>
        </w:rPr>
        <mc:AlternateContent>
          <mc:Choice Requires="wps">
            <w:drawing>
              <wp:anchor distT="0" distB="0" distL="114300" distR="114300" simplePos="0" relativeHeight="251654137" behindDoc="0" locked="0" layoutInCell="1" allowOverlap="1" wp14:anchorId="050A5A85" wp14:editId="481E19BB">
                <wp:simplePos x="0" y="0"/>
                <wp:positionH relativeFrom="margin">
                  <wp:align>center</wp:align>
                </wp:positionH>
                <wp:positionV relativeFrom="paragraph">
                  <wp:posOffset>368300</wp:posOffset>
                </wp:positionV>
                <wp:extent cx="0" cy="378460"/>
                <wp:effectExtent l="76200" t="19050" r="133350" b="97790"/>
                <wp:wrapNone/>
                <wp:docPr id="56" name="Connettore 2 56"/>
                <wp:cNvGraphicFramePr/>
                <a:graphic xmlns:a="http://schemas.openxmlformats.org/drawingml/2006/main">
                  <a:graphicData uri="http://schemas.microsoft.com/office/word/2010/wordprocessingShape">
                    <wps:wsp>
                      <wps:cNvCnPr/>
                      <wps:spPr>
                        <a:xfrm>
                          <a:off x="0" y="0"/>
                          <a:ext cx="0" cy="378460"/>
                        </a:xfrm>
                        <a:prstGeom prst="straightConnector1">
                          <a:avLst/>
                        </a:prstGeom>
                        <a:ln>
                          <a:tailEnd type="triangle"/>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FC88B3" id="Connettore 2 56" o:spid="_x0000_s1026" type="#_x0000_t32" style="position:absolute;margin-left:0;margin-top:29pt;width:0;height:29.8pt;z-index:251654137;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" strokecolor="#0097ae [3044]">
                <v:stroke endarrow="block"/>
                <v:shadow on="t" color="black" opacity="26214f" origin="-.5,-.5" offset=".74836mm,.74836mm"/>
                <w10:wrap anchorx="margin"/>
              </v:shape>
            </w:pict>
          </mc:Fallback>
        </mc:AlternateContent>
      </w:r>
    </w:p>
    <w:p w14:paraId="7E03DBD1" w14:textId="2777C1F6" w:rsidR="003519E7" w:rsidRPr="00ED2863" w:rsidRDefault="003519E7" w:rsidP="00BE0FF4">
      <w:pPr>
        <w:jc w:val="both"/>
      </w:pPr>
    </w:p>
    <w:p w14:paraId="3C050CA2" w14:textId="5DFA3B36" w:rsidR="003519E7" w:rsidRPr="00ED2863" w:rsidRDefault="00DE42AA" w:rsidP="00BE0FF4">
      <w:pPr>
        <w:jc w:val="both"/>
      </w:pPr>
      <w:r w:rsidRPr="00ED2863">
        <w:rPr>
          <w:noProof/>
        </w:rPr>
        <mc:AlternateContent>
          <mc:Choice Requires="wps">
            <w:drawing>
              <wp:anchor distT="0" distB="0" distL="114300" distR="114300" simplePos="0" relativeHeight="251653112" behindDoc="0" locked="0" layoutInCell="1" allowOverlap="1" wp14:anchorId="23D37E48" wp14:editId="0B05CCA7">
                <wp:simplePos x="0" y="0"/>
                <wp:positionH relativeFrom="margin">
                  <wp:align>center</wp:align>
                </wp:positionH>
                <wp:positionV relativeFrom="paragraph">
                  <wp:posOffset>4264</wp:posOffset>
                </wp:positionV>
                <wp:extent cx="1881052" cy="627017"/>
                <wp:effectExtent l="38100" t="38100" r="119380" b="116205"/>
                <wp:wrapNone/>
                <wp:docPr id="5" name="Rettangolo 5"/>
                <wp:cNvGraphicFramePr/>
                <a:graphic xmlns:a="http://schemas.openxmlformats.org/drawingml/2006/main">
                  <a:graphicData uri="http://schemas.microsoft.com/office/word/2010/wordprocessingShape">
                    <wps:wsp>
                      <wps:cNvSpPr/>
                      <wps:spPr>
                        <a:xfrm>
                          <a:off x="0" y="0"/>
                          <a:ext cx="1881052" cy="627017"/>
                        </a:xfrm>
                        <a:prstGeom prst="rect">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EC24B0F" w14:textId="49090A44" w:rsidR="003519E7" w:rsidRPr="00C35A4E" w:rsidRDefault="00DE42AA" w:rsidP="003519E7">
                            <w:pPr>
                              <w:jc w:val="center"/>
                              <w:rPr>
                                <w:rFonts w:ascii="Segoe UI" w:hAnsi="Segoe UI" w:cs="Segoe UI"/>
                                <w:color w:val="F2F2F2" w:themeColor="background1" w:themeShade="F2"/>
                                <w:sz w:val="22"/>
                                <w:szCs w:val="18"/>
                              </w:rPr>
                            </w:pPr>
                            <w:r w:rsidRPr="00C35A4E">
                              <w:rPr>
                                <w:rFonts w:ascii="Segoe UI" w:hAnsi="Segoe UI" w:cs="Segoe UI"/>
                                <w:color w:val="F2F2F2" w:themeColor="background1" w:themeShade="F2"/>
                                <w:sz w:val="22"/>
                                <w:szCs w:val="18"/>
                              </w:rPr>
                              <w:t xml:space="preserve">Apply </w:t>
                            </w:r>
                            <w:r w:rsidRPr="00C35A4E">
                              <w:rPr>
                                <w:rFonts w:ascii="Segoe UI" w:hAnsi="Segoe UI" w:cs="Segoe UI"/>
                                <w:color w:val="F2F2F2" w:themeColor="background1" w:themeShade="F2"/>
                                <w:sz w:val="22"/>
                                <w:szCs w:val="18"/>
                              </w:rPr>
                              <w:t>Non Maximum Suppression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37E48" id="Rettangolo 5" o:spid="_x0000_s1030" style="position:absolute;left:0;text-align:left;margin-left:0;margin-top:.35pt;width:148.1pt;height:49.35pt;z-index:251653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" fillcolor="#00a0b8 [3204]" strokecolor="#004f5b [1604]" strokeweight="2pt">
                <v:shadow on="t" color="black" opacity="26214f" origin="-.5,-.5" offset=".74836mm,.74836mm"/>
                <v:textbox>
                  <w:txbxContent>
                    <w:p w14:paraId="6EC24B0F" w14:textId="49090A44" w:rsidR="003519E7" w:rsidRPr="00C35A4E" w:rsidRDefault="00DE42AA" w:rsidP="003519E7">
                      <w:pPr>
                        <w:jc w:val="center"/>
                        <w:rPr>
                          <w:rFonts w:ascii="Segoe UI" w:hAnsi="Segoe UI" w:cs="Segoe UI"/>
                          <w:color w:val="F2F2F2" w:themeColor="background1" w:themeShade="F2"/>
                          <w:sz w:val="22"/>
                          <w:szCs w:val="18"/>
                        </w:rPr>
                      </w:pPr>
                      <w:r w:rsidRPr="00C35A4E">
                        <w:rPr>
                          <w:rFonts w:ascii="Segoe UI" w:hAnsi="Segoe UI" w:cs="Segoe UI"/>
                          <w:color w:val="F2F2F2" w:themeColor="background1" w:themeShade="F2"/>
                          <w:sz w:val="22"/>
                          <w:szCs w:val="18"/>
                        </w:rPr>
                        <w:t xml:space="preserve">Apply </w:t>
                      </w:r>
                      <w:proofErr w:type="gramStart"/>
                      <w:r w:rsidRPr="00C35A4E">
                        <w:rPr>
                          <w:rFonts w:ascii="Segoe UI" w:hAnsi="Segoe UI" w:cs="Segoe UI"/>
                          <w:color w:val="F2F2F2" w:themeColor="background1" w:themeShade="F2"/>
                          <w:sz w:val="22"/>
                          <w:szCs w:val="18"/>
                        </w:rPr>
                        <w:t>Non Maximum</w:t>
                      </w:r>
                      <w:proofErr w:type="gramEnd"/>
                      <w:r w:rsidRPr="00C35A4E">
                        <w:rPr>
                          <w:rFonts w:ascii="Segoe UI" w:hAnsi="Segoe UI" w:cs="Segoe UI"/>
                          <w:color w:val="F2F2F2" w:themeColor="background1" w:themeShade="F2"/>
                          <w:sz w:val="22"/>
                          <w:szCs w:val="18"/>
                        </w:rPr>
                        <w:t xml:space="preserve"> Suppression</w:t>
                      </w:r>
                    </w:p>
                  </w:txbxContent>
                </v:textbox>
                <w10:wrap anchorx="margin"/>
              </v:rect>
            </w:pict>
          </mc:Fallback>
        </mc:AlternateContent>
      </w:r>
    </w:p>
    <w:p w14:paraId="5D4DB91D" w14:textId="6DB1D609" w:rsidR="003519E7" w:rsidRPr="00ED2863" w:rsidRDefault="001466F8" w:rsidP="00BE0FF4">
      <w:pPr>
        <w:jc w:val="both"/>
      </w:pPr>
      <w:r w:rsidRPr="00ED2863">
        <w:rPr>
          <w:noProof/>
        </w:rPr>
        <mc:AlternateContent>
          <mc:Choice Requires="wps">
            <w:drawing>
              <wp:anchor distT="0" distB="0" distL="114300" distR="114300" simplePos="0" relativeHeight="251652087" behindDoc="0" locked="0" layoutInCell="1" allowOverlap="1" wp14:anchorId="5775AE15" wp14:editId="37EA7451">
                <wp:simplePos x="0" y="0"/>
                <wp:positionH relativeFrom="margin">
                  <wp:posOffset>3039989</wp:posOffset>
                </wp:positionH>
                <wp:positionV relativeFrom="paragraph">
                  <wp:posOffset>133839</wp:posOffset>
                </wp:positionV>
                <wp:extent cx="0" cy="378460"/>
                <wp:effectExtent l="76200" t="19050" r="133350" b="97790"/>
                <wp:wrapNone/>
                <wp:docPr id="57" name="Connettore 2 57"/>
                <wp:cNvGraphicFramePr/>
                <a:graphic xmlns:a="http://schemas.openxmlformats.org/drawingml/2006/main">
                  <a:graphicData uri="http://schemas.microsoft.com/office/word/2010/wordprocessingShape">
                    <wps:wsp>
                      <wps:cNvCnPr/>
                      <wps:spPr>
                        <a:xfrm>
                          <a:off x="0" y="0"/>
                          <a:ext cx="0" cy="378460"/>
                        </a:xfrm>
                        <a:prstGeom prst="straightConnector1">
                          <a:avLst/>
                        </a:prstGeom>
                        <a:ln>
                          <a:tailEnd type="triangle"/>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BFE2F" id="Connettore 2 57" o:spid="_x0000_s1026" type="#_x0000_t32" style="position:absolute;margin-left:239.35pt;margin-top:10.55pt;width:0;height:29.8pt;z-index:251652087;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" strokecolor="#0097ae [3044]">
                <v:stroke endarrow="block"/>
                <v:shadow on="t" color="black" opacity="26214f" origin="-.5,-.5" offset=".74836mm,.74836mm"/>
                <w10:wrap anchorx="margin"/>
              </v:shape>
            </w:pict>
          </mc:Fallback>
        </mc:AlternateContent>
      </w:r>
    </w:p>
    <w:p w14:paraId="2BFF35E8" w14:textId="25A8FD32" w:rsidR="003519E7" w:rsidRPr="00ED2863" w:rsidRDefault="00DE42AA" w:rsidP="00BE0FF4">
      <w:pPr>
        <w:jc w:val="both"/>
      </w:pPr>
      <w:r w:rsidRPr="00ED2863">
        <w:rPr>
          <w:noProof/>
        </w:rPr>
        <mc:AlternateContent>
          <mc:Choice Requires="wps">
            <w:drawing>
              <wp:anchor distT="0" distB="0" distL="114300" distR="114300" simplePos="0" relativeHeight="251651062" behindDoc="0" locked="0" layoutInCell="1" allowOverlap="1" wp14:anchorId="4ACA6912" wp14:editId="32190EE5">
                <wp:simplePos x="0" y="0"/>
                <wp:positionH relativeFrom="margin">
                  <wp:align>center</wp:align>
                </wp:positionH>
                <wp:positionV relativeFrom="paragraph">
                  <wp:posOffset>135073</wp:posOffset>
                </wp:positionV>
                <wp:extent cx="1391194" cy="822960"/>
                <wp:effectExtent l="38100" t="38100" r="114300" b="110490"/>
                <wp:wrapNone/>
                <wp:docPr id="6" name="Rettangolo 6"/>
                <wp:cNvGraphicFramePr/>
                <a:graphic xmlns:a="http://schemas.openxmlformats.org/drawingml/2006/main">
                  <a:graphicData uri="http://schemas.microsoft.com/office/word/2010/wordprocessingShape">
                    <wps:wsp>
                      <wps:cNvSpPr/>
                      <wps:spPr>
                        <a:xfrm>
                          <a:off x="0" y="0"/>
                          <a:ext cx="1391194" cy="822960"/>
                        </a:xfrm>
                        <a:prstGeom prst="rect">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8F78862" w14:textId="579464AA" w:rsidR="003519E7" w:rsidRPr="00C35A4E" w:rsidRDefault="00DE42AA" w:rsidP="003519E7">
                            <w:pPr>
                              <w:jc w:val="center"/>
                              <w:rPr>
                                <w:rFonts w:ascii="Segoe UI" w:hAnsi="Segoe UI" w:cs="Segoe UI"/>
                                <w:color w:val="F2F2F2" w:themeColor="background1" w:themeShade="F2"/>
                                <w:sz w:val="22"/>
                                <w:szCs w:val="18"/>
                              </w:rPr>
                            </w:pPr>
                            <w:r w:rsidRPr="00C35A4E">
                              <w:rPr>
                                <w:rFonts w:ascii="Segoe UI" w:hAnsi="Segoe UI" w:cs="Segoe UI"/>
                                <w:color w:val="F2F2F2" w:themeColor="background1" w:themeShade="F2"/>
                                <w:sz w:val="22"/>
                                <w:szCs w:val="18"/>
                              </w:rPr>
                              <w:t xml:space="preserve">Get the label with </w:t>
                            </w:r>
                            <w:r w:rsidR="00C35A4E" w:rsidRPr="00C35A4E">
                              <w:rPr>
                                <w:rFonts w:ascii="Segoe UI" w:hAnsi="Segoe UI" w:cs="Segoe UI"/>
                                <w:color w:val="F2F2F2" w:themeColor="background1" w:themeShade="F2"/>
                                <w:sz w:val="22"/>
                                <w:szCs w:val="18"/>
                              </w:rPr>
                              <w:t>highe</w:t>
                            </w:r>
                            <w:r w:rsidR="002D64F4">
                              <w:rPr>
                                <w:rFonts w:ascii="Segoe UI" w:hAnsi="Segoe UI" w:cs="Segoe UI"/>
                                <w:color w:val="F2F2F2" w:themeColor="background1" w:themeShade="F2"/>
                                <w:sz w:val="22"/>
                                <w:szCs w:val="18"/>
                              </w:rPr>
                              <w:t>st</w:t>
                            </w:r>
                            <w:r w:rsidRPr="00C35A4E">
                              <w:rPr>
                                <w:rFonts w:ascii="Segoe UI" w:hAnsi="Segoe UI" w:cs="Segoe UI"/>
                                <w:color w:val="F2F2F2" w:themeColor="background1" w:themeShade="F2"/>
                                <w:sz w:val="22"/>
                                <w:szCs w:val="18"/>
                              </w:rPr>
                              <w:t xml:space="preserve"> confidence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A6912" id="Rettangolo 6" o:spid="_x0000_s1031" style="position:absolute;left:0;text-align:left;margin-left:0;margin-top:10.65pt;width:109.55pt;height:64.8pt;z-index:25165106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" fillcolor="#00a0b8 [3204]" strokecolor="#004f5b [1604]" strokeweight="2pt">
                <v:shadow on="t" color="black" opacity="26214f" origin="-.5,-.5" offset=".74836mm,.74836mm"/>
                <v:textbox>
                  <w:txbxContent>
                    <w:p w14:paraId="78F78862" w14:textId="579464AA" w:rsidR="003519E7" w:rsidRPr="00C35A4E" w:rsidRDefault="00DE42AA" w:rsidP="003519E7">
                      <w:pPr>
                        <w:jc w:val="center"/>
                        <w:rPr>
                          <w:rFonts w:ascii="Segoe UI" w:hAnsi="Segoe UI" w:cs="Segoe UI"/>
                          <w:color w:val="F2F2F2" w:themeColor="background1" w:themeShade="F2"/>
                          <w:sz w:val="22"/>
                          <w:szCs w:val="18"/>
                        </w:rPr>
                      </w:pPr>
                      <w:r w:rsidRPr="00C35A4E">
                        <w:rPr>
                          <w:rFonts w:ascii="Segoe UI" w:hAnsi="Segoe UI" w:cs="Segoe UI"/>
                          <w:color w:val="F2F2F2" w:themeColor="background1" w:themeShade="F2"/>
                          <w:sz w:val="22"/>
                          <w:szCs w:val="18"/>
                        </w:rPr>
                        <w:t xml:space="preserve">Get the label with </w:t>
                      </w:r>
                      <w:r w:rsidR="00C35A4E" w:rsidRPr="00C35A4E">
                        <w:rPr>
                          <w:rFonts w:ascii="Segoe UI" w:hAnsi="Segoe UI" w:cs="Segoe UI"/>
                          <w:color w:val="F2F2F2" w:themeColor="background1" w:themeShade="F2"/>
                          <w:sz w:val="22"/>
                          <w:szCs w:val="18"/>
                        </w:rPr>
                        <w:t>highe</w:t>
                      </w:r>
                      <w:r w:rsidR="002D64F4">
                        <w:rPr>
                          <w:rFonts w:ascii="Segoe UI" w:hAnsi="Segoe UI" w:cs="Segoe UI"/>
                          <w:color w:val="F2F2F2" w:themeColor="background1" w:themeShade="F2"/>
                          <w:sz w:val="22"/>
                          <w:szCs w:val="18"/>
                        </w:rPr>
                        <w:t>st</w:t>
                      </w:r>
                      <w:r w:rsidRPr="00C35A4E">
                        <w:rPr>
                          <w:rFonts w:ascii="Segoe UI" w:hAnsi="Segoe UI" w:cs="Segoe UI"/>
                          <w:color w:val="F2F2F2" w:themeColor="background1" w:themeShade="F2"/>
                          <w:sz w:val="22"/>
                          <w:szCs w:val="18"/>
                        </w:rPr>
                        <w:t xml:space="preserve"> confidence</w:t>
                      </w:r>
                    </w:p>
                  </w:txbxContent>
                </v:textbox>
                <w10:wrap anchorx="margin"/>
              </v:rect>
            </w:pict>
          </mc:Fallback>
        </mc:AlternateContent>
      </w:r>
    </w:p>
    <w:p w14:paraId="09DE21C5" w14:textId="691ABA6A" w:rsidR="003519E7" w:rsidRPr="00ED2863" w:rsidRDefault="003519E7" w:rsidP="00BE0FF4">
      <w:pPr>
        <w:jc w:val="both"/>
      </w:pPr>
    </w:p>
    <w:p w14:paraId="1B13107F" w14:textId="5A6D190B" w:rsidR="003519E7" w:rsidRPr="00ED2863" w:rsidRDefault="001466F8" w:rsidP="00BE0FF4">
      <w:pPr>
        <w:jc w:val="both"/>
      </w:pPr>
      <w:r w:rsidRPr="00ED2863">
        <w:rPr>
          <w:noProof/>
        </w:rPr>
        <mc:AlternateContent>
          <mc:Choice Requires="wps">
            <w:drawing>
              <wp:anchor distT="0" distB="0" distL="114300" distR="114300" simplePos="0" relativeHeight="251650037" behindDoc="0" locked="0" layoutInCell="1" allowOverlap="1" wp14:anchorId="41A3E70E" wp14:editId="41E26999">
                <wp:simplePos x="0" y="0"/>
                <wp:positionH relativeFrom="margin">
                  <wp:align>center</wp:align>
                </wp:positionH>
                <wp:positionV relativeFrom="paragraph">
                  <wp:posOffset>114202</wp:posOffset>
                </wp:positionV>
                <wp:extent cx="0" cy="378460"/>
                <wp:effectExtent l="76200" t="19050" r="133350" b="97790"/>
                <wp:wrapNone/>
                <wp:docPr id="58" name="Connettore 2 58"/>
                <wp:cNvGraphicFramePr/>
                <a:graphic xmlns:a="http://schemas.openxmlformats.org/drawingml/2006/main">
                  <a:graphicData uri="http://schemas.microsoft.com/office/word/2010/wordprocessingShape">
                    <wps:wsp>
                      <wps:cNvCnPr/>
                      <wps:spPr>
                        <a:xfrm>
                          <a:off x="0" y="0"/>
                          <a:ext cx="0" cy="378460"/>
                        </a:xfrm>
                        <a:prstGeom prst="straightConnector1">
                          <a:avLst/>
                        </a:prstGeom>
                        <a:ln>
                          <a:tailEnd type="triangle"/>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F47B20" id="Connettore 2 58" o:spid="_x0000_s1026" type="#_x0000_t32" style="position:absolute;margin-left:0;margin-top:9pt;width:0;height:29.8pt;z-index:251650037;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" strokecolor="#0097ae [3044]">
                <v:stroke endarrow="block"/>
                <v:shadow on="t" color="black" opacity="26214f" origin="-.5,-.5" offset=".74836mm,.74836mm"/>
                <w10:wrap anchorx="margin"/>
              </v:shape>
            </w:pict>
          </mc:Fallback>
        </mc:AlternateContent>
      </w:r>
    </w:p>
    <w:p w14:paraId="4886E05A" w14:textId="12B63550" w:rsidR="003519E7" w:rsidRPr="00ED2863" w:rsidRDefault="00DE42AA" w:rsidP="00BE0FF4">
      <w:pPr>
        <w:jc w:val="both"/>
      </w:pPr>
      <w:r w:rsidRPr="00ED2863">
        <w:rPr>
          <w:noProof/>
        </w:rPr>
        <mc:AlternateContent>
          <mc:Choice Requires="wps">
            <w:drawing>
              <wp:anchor distT="0" distB="0" distL="114300" distR="114300" simplePos="0" relativeHeight="251649012" behindDoc="0" locked="0" layoutInCell="1" allowOverlap="1" wp14:anchorId="39652256" wp14:editId="7DEA542E">
                <wp:simplePos x="0" y="0"/>
                <wp:positionH relativeFrom="margin">
                  <wp:align>center</wp:align>
                </wp:positionH>
                <wp:positionV relativeFrom="paragraph">
                  <wp:posOffset>128361</wp:posOffset>
                </wp:positionV>
                <wp:extent cx="2135777" cy="757646"/>
                <wp:effectExtent l="38100" t="38100" r="112395" b="118745"/>
                <wp:wrapNone/>
                <wp:docPr id="7" name="Rettangolo 7"/>
                <wp:cNvGraphicFramePr/>
                <a:graphic xmlns:a="http://schemas.openxmlformats.org/drawingml/2006/main">
                  <a:graphicData uri="http://schemas.microsoft.com/office/word/2010/wordprocessingShape">
                    <wps:wsp>
                      <wps:cNvSpPr/>
                      <wps:spPr>
                        <a:xfrm>
                          <a:off x="0" y="0"/>
                          <a:ext cx="2135777" cy="757646"/>
                        </a:xfrm>
                        <a:prstGeom prst="rect">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0D4F23C" w14:textId="30EE889A" w:rsidR="00DE42AA" w:rsidRPr="00C35A4E" w:rsidRDefault="00DE42AA" w:rsidP="00DE42AA">
                            <w:pPr>
                              <w:jc w:val="center"/>
                              <w:rPr>
                                <w:rFonts w:ascii="Segoe UI" w:hAnsi="Segoe UI" w:cs="Segoe UI"/>
                                <w:color w:val="F2F2F2" w:themeColor="background1" w:themeShade="F2"/>
                                <w:sz w:val="22"/>
                                <w:szCs w:val="18"/>
                              </w:rPr>
                            </w:pPr>
                            <w:r w:rsidRPr="00C35A4E">
                              <w:rPr>
                                <w:rFonts w:ascii="Segoe UI" w:hAnsi="Segoe UI" w:cs="Segoe UI"/>
                                <w:color w:val="F2F2F2" w:themeColor="background1" w:themeShade="F2"/>
                                <w:sz w:val="22"/>
                                <w:szCs w:val="18"/>
                              </w:rPr>
                              <w:t>Crop the ear and pass it to the verification step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52256" id="Rettangolo 7" o:spid="_x0000_s1032" style="position:absolute;left:0;text-align:left;margin-left:0;margin-top:10.1pt;width:168.15pt;height:59.65pt;z-index:2516490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" fillcolor="#00a0b8 [3204]" strokecolor="#004f5b [1604]" strokeweight="2pt">
                <v:shadow on="t" color="black" opacity="26214f" origin="-.5,-.5" offset=".74836mm,.74836mm"/>
                <v:textbox>
                  <w:txbxContent>
                    <w:p w14:paraId="00D4F23C" w14:textId="30EE889A" w:rsidR="00DE42AA" w:rsidRPr="00C35A4E" w:rsidRDefault="00DE42AA" w:rsidP="00DE42AA">
                      <w:pPr>
                        <w:jc w:val="center"/>
                        <w:rPr>
                          <w:rFonts w:ascii="Segoe UI" w:hAnsi="Segoe UI" w:cs="Segoe UI"/>
                          <w:color w:val="F2F2F2" w:themeColor="background1" w:themeShade="F2"/>
                          <w:sz w:val="22"/>
                          <w:szCs w:val="18"/>
                        </w:rPr>
                      </w:pPr>
                      <w:r w:rsidRPr="00C35A4E">
                        <w:rPr>
                          <w:rFonts w:ascii="Segoe UI" w:hAnsi="Segoe UI" w:cs="Segoe UI"/>
                          <w:color w:val="F2F2F2" w:themeColor="background1" w:themeShade="F2"/>
                          <w:sz w:val="22"/>
                          <w:szCs w:val="18"/>
                        </w:rPr>
                        <w:t>Crop the ear and pass it to the verification step</w:t>
                      </w:r>
                    </w:p>
                  </w:txbxContent>
                </v:textbox>
                <w10:wrap anchorx="margin"/>
              </v:rect>
            </w:pict>
          </mc:Fallback>
        </mc:AlternateContent>
      </w:r>
    </w:p>
    <w:p w14:paraId="7D8E441B" w14:textId="70A3B4DD" w:rsidR="00DE42AA" w:rsidRPr="00ED2863" w:rsidRDefault="00DE42AA" w:rsidP="00BE0FF4">
      <w:pPr>
        <w:jc w:val="both"/>
      </w:pPr>
    </w:p>
    <w:p w14:paraId="3DAF20D2" w14:textId="77777777" w:rsidR="00BE0FF4" w:rsidRDefault="00BE0FF4">
      <w:r>
        <w:br w:type="page"/>
      </w:r>
    </w:p>
    <w:p w14:paraId="53F5955C" w14:textId="55B28BEF" w:rsidR="00942F68" w:rsidRPr="00ED2863" w:rsidRDefault="00942F68" w:rsidP="00BE0FF4">
      <w:pPr>
        <w:jc w:val="both"/>
      </w:pPr>
      <w:r w:rsidRPr="00ED2863">
        <w:lastRenderedPageBreak/>
        <w:t xml:space="preserve">To import the model in Android Studio, we used the Yolo library to export it </w:t>
      </w:r>
      <w:r w:rsidR="002D64F4" w:rsidRPr="00ED2863">
        <w:t xml:space="preserve">as </w:t>
      </w:r>
      <w:r w:rsidRPr="00ED2863">
        <w:t>a</w:t>
      </w:r>
      <w:r w:rsidR="0098743B" w:rsidRPr="00ED2863">
        <w:t>n</w:t>
      </w:r>
      <w:r w:rsidRPr="00ED2863">
        <w:t xml:space="preserve"> onnx file, since it’s supported by OpenCV</w:t>
      </w:r>
      <w:r w:rsidR="00C1614B" w:rsidRPr="00ED2863">
        <w:t>’s DNN module</w:t>
      </w:r>
      <w:r w:rsidRPr="00ED2863">
        <w:t>.</w:t>
      </w:r>
    </w:p>
    <w:p w14:paraId="2A670674" w14:textId="127D90E2" w:rsidR="00C35A4E" w:rsidRPr="00ED2863" w:rsidRDefault="00C35A4E" w:rsidP="00BE0FF4">
      <w:pPr>
        <w:jc w:val="both"/>
      </w:pPr>
      <w:r w:rsidRPr="00ED2863">
        <w:t>The main steps for the implementation are shown in the diagram, with a detailed explanation written below.</w:t>
      </w:r>
    </w:p>
    <w:p w14:paraId="762BE685" w14:textId="19F43F3D" w:rsidR="00C35A4E" w:rsidRPr="00ED2863" w:rsidRDefault="00C35A4E" w:rsidP="00BE0FF4">
      <w:pPr>
        <w:pStyle w:val="Paragrafoelenco"/>
        <w:numPr>
          <w:ilvl w:val="0"/>
          <w:numId w:val="17"/>
        </w:numPr>
        <w:jc w:val="both"/>
        <w:rPr>
          <w:b/>
          <w:bCs/>
        </w:rPr>
      </w:pPr>
      <w:r w:rsidRPr="00ED2863">
        <w:rPr>
          <w:b/>
          <w:bCs/>
        </w:rPr>
        <w:t>Wait until the camera is stable:</w:t>
      </w:r>
    </w:p>
    <w:p w14:paraId="17799163" w14:textId="330890CD" w:rsidR="006A09C1" w:rsidRPr="00ED2863" w:rsidRDefault="00C35A4E" w:rsidP="00BE0FF4">
      <w:pPr>
        <w:pStyle w:val="Paragrafoelenco"/>
        <w:jc w:val="both"/>
      </w:pPr>
      <w:r w:rsidRPr="00ED2863">
        <w:t xml:space="preserve">We didn’t want the </w:t>
      </w:r>
      <w:r w:rsidR="006A09C1" w:rsidRPr="00ED2863">
        <w:t>n</w:t>
      </w:r>
      <w:r w:rsidRPr="00ED2863">
        <w:t xml:space="preserve">eural </w:t>
      </w:r>
      <w:r w:rsidR="006A09C1" w:rsidRPr="00ED2863">
        <w:t>n</w:t>
      </w:r>
      <w:r w:rsidRPr="00ED2863">
        <w:t xml:space="preserve">etwork to forward at each frame, because it </w:t>
      </w:r>
      <w:r w:rsidR="006A09C1" w:rsidRPr="00ED2863">
        <w:t>would make</w:t>
      </w:r>
      <w:r w:rsidRPr="00ED2863">
        <w:t xml:space="preserve"> the camera </w:t>
      </w:r>
      <w:r w:rsidR="006A09C1" w:rsidRPr="00ED2863">
        <w:t>stutter</w:t>
      </w:r>
      <w:r w:rsidRPr="00ED2863">
        <w:t xml:space="preserve"> and </w:t>
      </w:r>
      <w:r w:rsidR="006A09C1" w:rsidRPr="00ED2863">
        <w:t xml:space="preserve">it may </w:t>
      </w:r>
      <w:r w:rsidR="006215C2" w:rsidRPr="00ED2863">
        <w:t xml:space="preserve">also </w:t>
      </w:r>
      <w:r w:rsidR="006A09C1" w:rsidRPr="00ED2863">
        <w:t>capture bad frames. To solve this problem, we implemented a</w:t>
      </w:r>
      <w:r w:rsidR="00BC6C5C">
        <w:t xml:space="preserve"> simple software</w:t>
      </w:r>
      <w:r w:rsidR="006A09C1" w:rsidRPr="00ED2863">
        <w:t xml:space="preserve"> motion </w:t>
      </w:r>
      <w:r w:rsidR="00BC6C5C">
        <w:t>detector</w:t>
      </w:r>
      <w:r w:rsidR="006A09C1" w:rsidRPr="00ED2863">
        <w:t xml:space="preserve"> with OpenCV working in </w:t>
      </w:r>
      <w:r w:rsidR="006215C2" w:rsidRPr="00ED2863">
        <w:t>the following</w:t>
      </w:r>
      <w:r w:rsidR="006A09C1" w:rsidRPr="00ED2863">
        <w:t xml:space="preserve"> way:</w:t>
      </w:r>
    </w:p>
    <w:p w14:paraId="729E18BA" w14:textId="35DFD48C" w:rsidR="006A09C1" w:rsidRPr="00ED2863" w:rsidRDefault="006A09C1" w:rsidP="00BE0FF4">
      <w:pPr>
        <w:pStyle w:val="Paragrafoelenco"/>
        <w:numPr>
          <w:ilvl w:val="1"/>
          <w:numId w:val="17"/>
        </w:numPr>
        <w:jc w:val="both"/>
      </w:pPr>
      <w:r w:rsidRPr="00ED2863">
        <w:t>Capture a frame and make it gr</w:t>
      </w:r>
      <w:r w:rsidR="00BC6C5C">
        <w:t>a</w:t>
      </w:r>
      <w:r w:rsidRPr="00ED2863">
        <w:t>yscale</w:t>
      </w:r>
    </w:p>
    <w:p w14:paraId="49DB70EF" w14:textId="1F2B139E" w:rsidR="006A09C1" w:rsidRPr="00ED2863" w:rsidRDefault="006A09C1" w:rsidP="00BE0FF4">
      <w:pPr>
        <w:pStyle w:val="Paragrafoelenco"/>
        <w:numPr>
          <w:ilvl w:val="1"/>
          <w:numId w:val="17"/>
        </w:numPr>
        <w:jc w:val="both"/>
      </w:pPr>
      <w:r w:rsidRPr="00ED2863">
        <w:t>Threshold its colors to black and white only</w:t>
      </w:r>
    </w:p>
    <w:p w14:paraId="529C506A" w14:textId="2486B73D" w:rsidR="006A09C1" w:rsidRPr="00ED2863" w:rsidRDefault="006A09C1" w:rsidP="00BE0FF4">
      <w:pPr>
        <w:pStyle w:val="Paragrafoelenco"/>
        <w:numPr>
          <w:ilvl w:val="1"/>
          <w:numId w:val="17"/>
        </w:numPr>
        <w:jc w:val="both"/>
      </w:pPr>
      <w:r w:rsidRPr="00ED2863">
        <w:t>Get another frame and do the same preprocessing</w:t>
      </w:r>
    </w:p>
    <w:p w14:paraId="392D4B4D" w14:textId="0AE6436F" w:rsidR="006A09C1" w:rsidRPr="00ED2863" w:rsidRDefault="006A09C1" w:rsidP="00BE0FF4">
      <w:pPr>
        <w:pStyle w:val="Paragrafoelenco"/>
        <w:numPr>
          <w:ilvl w:val="1"/>
          <w:numId w:val="17"/>
        </w:numPr>
        <w:jc w:val="both"/>
      </w:pPr>
      <w:r w:rsidRPr="00ED2863">
        <w:t>Subtract the images and compute the area of the result</w:t>
      </w:r>
    </w:p>
    <w:p w14:paraId="1E1185C6" w14:textId="56319223" w:rsidR="006A09C1" w:rsidRPr="00ED2863" w:rsidRDefault="006A09C1" w:rsidP="00BE0FF4">
      <w:pPr>
        <w:pStyle w:val="Paragrafoelenco"/>
        <w:numPr>
          <w:ilvl w:val="1"/>
          <w:numId w:val="17"/>
        </w:numPr>
        <w:jc w:val="both"/>
      </w:pPr>
      <w:r w:rsidRPr="00ED2863">
        <w:t>If the area is below a threshold, the camera has a stable position.</w:t>
      </w:r>
    </w:p>
    <w:p w14:paraId="4C39D1D8" w14:textId="0D02AC41" w:rsidR="006A09C1" w:rsidRPr="00ED2863" w:rsidRDefault="00B82575" w:rsidP="00BE0FF4">
      <w:pPr>
        <w:pStyle w:val="Paragrafoelenco"/>
        <w:numPr>
          <w:ilvl w:val="0"/>
          <w:numId w:val="17"/>
        </w:numPr>
        <w:jc w:val="both"/>
      </w:pPr>
      <w:r w:rsidRPr="00ED2863">
        <w:rPr>
          <w:b/>
          <w:bCs/>
        </w:rPr>
        <w:t xml:space="preserve">Forward </w:t>
      </w:r>
      <w:r w:rsidR="00BC6C5C">
        <w:rPr>
          <w:b/>
          <w:bCs/>
        </w:rPr>
        <w:t xml:space="preserve">to </w:t>
      </w:r>
      <w:r w:rsidRPr="00ED2863">
        <w:rPr>
          <w:b/>
          <w:bCs/>
        </w:rPr>
        <w:t>the Yolo DNN</w:t>
      </w:r>
      <w:r w:rsidRPr="00ED2863">
        <w:t>:</w:t>
      </w:r>
    </w:p>
    <w:p w14:paraId="5D14DCCA" w14:textId="193BF214" w:rsidR="00B82575" w:rsidRPr="00ED2863" w:rsidRDefault="00B82575" w:rsidP="00BE0FF4">
      <w:pPr>
        <w:pStyle w:val="Paragrafoelenco"/>
        <w:jc w:val="both"/>
      </w:pPr>
      <w:r w:rsidRPr="00ED2863">
        <w:t>At this step the app runs the detection on the captured</w:t>
      </w:r>
      <w:r w:rsidR="00BC6C5C">
        <w:t>,</w:t>
      </w:r>
      <w:r w:rsidRPr="00ED2863">
        <w:t xml:space="preserve"> gray-scaled image frame. If the result isn’t empty, the app goes through the next phase.</w:t>
      </w:r>
    </w:p>
    <w:p w14:paraId="22CC0112" w14:textId="450D43C3" w:rsidR="00B82575" w:rsidRPr="00ED2863" w:rsidRDefault="00B82575" w:rsidP="00BE0FF4">
      <w:pPr>
        <w:pStyle w:val="Paragrafoelenco"/>
        <w:numPr>
          <w:ilvl w:val="0"/>
          <w:numId w:val="17"/>
        </w:numPr>
        <w:jc w:val="both"/>
        <w:rPr>
          <w:b/>
          <w:bCs/>
        </w:rPr>
      </w:pPr>
      <w:r w:rsidRPr="00ED2863">
        <w:rPr>
          <w:b/>
          <w:bCs/>
        </w:rPr>
        <w:t>Apply non maximum suppression:</w:t>
      </w:r>
    </w:p>
    <w:p w14:paraId="28ED5F0A" w14:textId="3BD45A07" w:rsidR="00B82575" w:rsidRPr="00ED2863" w:rsidRDefault="00B82575" w:rsidP="00BE0FF4">
      <w:pPr>
        <w:pStyle w:val="Paragrafoelenco"/>
        <w:jc w:val="both"/>
      </w:pPr>
      <w:r w:rsidRPr="00ED2863">
        <w:t>The Yolo DNN outputs a raw prediction in a tensor, so we applied the NMS algorithm included in OpenCV to filter out the irrelevant ones.</w:t>
      </w:r>
    </w:p>
    <w:p w14:paraId="5C8E996E" w14:textId="58F28FB6" w:rsidR="00B82575" w:rsidRPr="00ED2863" w:rsidRDefault="00B82575" w:rsidP="00BE0FF4">
      <w:pPr>
        <w:pStyle w:val="Paragrafoelenco"/>
        <w:numPr>
          <w:ilvl w:val="0"/>
          <w:numId w:val="17"/>
        </w:numPr>
        <w:jc w:val="both"/>
        <w:rPr>
          <w:b/>
          <w:bCs/>
        </w:rPr>
      </w:pPr>
      <w:r w:rsidRPr="00ED2863">
        <w:rPr>
          <w:b/>
          <w:bCs/>
        </w:rPr>
        <w:t>Last steps:</w:t>
      </w:r>
    </w:p>
    <w:p w14:paraId="6C802948" w14:textId="1218D552" w:rsidR="00B82575" w:rsidRPr="00ED2863" w:rsidRDefault="00B82575" w:rsidP="00BE0FF4">
      <w:pPr>
        <w:pStyle w:val="Paragrafoelenco"/>
        <w:jc w:val="both"/>
      </w:pPr>
      <w:r w:rsidRPr="00ED2863">
        <w:t xml:space="preserve">If there is at least one detection after the NMS, and if it’s above a confidence threshold, the app crops the ear according to the box contour it </w:t>
      </w:r>
      <w:r w:rsidR="001B61B5" w:rsidRPr="00ED2863">
        <w:t>detected, and</w:t>
      </w:r>
      <w:r w:rsidRPr="00ED2863">
        <w:t xml:space="preserve"> </w:t>
      </w:r>
      <w:r w:rsidR="001B61B5" w:rsidRPr="00ED2863">
        <w:t xml:space="preserve">finally </w:t>
      </w:r>
      <w:r w:rsidRPr="00ED2863">
        <w:t xml:space="preserve">passes it </w:t>
      </w:r>
      <w:r w:rsidR="001B61B5" w:rsidRPr="00ED2863">
        <w:t>to</w:t>
      </w:r>
      <w:r w:rsidRPr="00ED2863">
        <w:t xml:space="preserve"> the verification phase.</w:t>
      </w:r>
    </w:p>
    <w:p w14:paraId="4754171F" w14:textId="21800F36" w:rsidR="006215C2" w:rsidRPr="00ED2863" w:rsidRDefault="006215C2" w:rsidP="00BE0FF4">
      <w:pPr>
        <w:jc w:val="both"/>
      </w:pPr>
      <w:r w:rsidRPr="00ED2863">
        <w:br w:type="page"/>
      </w:r>
    </w:p>
    <w:p w14:paraId="285411FD" w14:textId="39C791A6" w:rsidR="00C23A4E" w:rsidRPr="00ED2863" w:rsidRDefault="00C23A4E" w:rsidP="00BE0FF4">
      <w:pPr>
        <w:pStyle w:val="Titolo1"/>
        <w:jc w:val="both"/>
        <w:rPr>
          <w:szCs w:val="28"/>
        </w:rPr>
      </w:pPr>
      <w:bookmarkStart w:id="12" w:name="_Toc95424528"/>
      <w:r w:rsidRPr="00ED2863">
        <w:rPr>
          <w:szCs w:val="28"/>
        </w:rPr>
        <w:lastRenderedPageBreak/>
        <w:t>Ear Recognition</w:t>
      </w:r>
      <w:bookmarkEnd w:id="12"/>
    </w:p>
    <w:p w14:paraId="382B5CBB" w14:textId="60D43110" w:rsidR="009052A1" w:rsidRPr="00ED2863" w:rsidRDefault="009052A1" w:rsidP="00BE0FF4">
      <w:pPr>
        <w:pStyle w:val="Titolo2"/>
        <w:jc w:val="both"/>
      </w:pPr>
      <w:bookmarkStart w:id="13" w:name="_Toc95424529"/>
      <w:r w:rsidRPr="00ED2863">
        <w:t>Datasets</w:t>
      </w:r>
      <w:bookmarkEnd w:id="13"/>
    </w:p>
    <w:p w14:paraId="476B0B27" w14:textId="62271490" w:rsidR="009052A1" w:rsidRPr="00ED2863" w:rsidRDefault="00E70D18" w:rsidP="00BE0FF4">
      <w:pPr>
        <w:pStyle w:val="Titolo3"/>
        <w:jc w:val="both"/>
      </w:pPr>
      <w:bookmarkStart w:id="14" w:name="_Toc95424530"/>
      <w:r w:rsidRPr="00ED2863">
        <w:t>AWE</w:t>
      </w:r>
      <w:bookmarkEnd w:id="14"/>
    </w:p>
    <w:p w14:paraId="635A7F53" w14:textId="083C70A4" w:rsidR="003B473A" w:rsidRPr="00ED2863" w:rsidRDefault="00DB4016" w:rsidP="00BE0FF4">
      <w:pPr>
        <w:jc w:val="both"/>
      </w:pPr>
      <w:hyperlink r:id="rId13" w:history="1">
        <w:r w:rsidR="001142C8" w:rsidRPr="001142C8">
          <w:rPr>
            <w:rStyle w:val="Collegamentoipertestuale"/>
          </w:rPr>
          <w:t>AWE</w:t>
        </w:r>
      </w:hyperlink>
      <w:r w:rsidR="00E70D18" w:rsidRPr="00ED2863">
        <w:t xml:space="preserve"> contains 1.000 images of 100 subjects (10 images/subject), which were collected from the web. It’s a </w:t>
      </w:r>
      <w:r w:rsidR="00F91411" w:rsidRPr="00ED2863">
        <w:t xml:space="preserve">very challenging </w:t>
      </w:r>
      <w:r w:rsidR="00E70D18" w:rsidRPr="00ED2863">
        <w:t xml:space="preserve">dataset because it contains a lot of variation </w:t>
      </w:r>
      <w:r w:rsidR="001142C8">
        <w:t>by combining different</w:t>
      </w:r>
      <w:r w:rsidR="00E70D18" w:rsidRPr="00ED2863">
        <w:t xml:space="preserve"> </w:t>
      </w:r>
      <w:r w:rsidR="00F91411" w:rsidRPr="00ED2863">
        <w:t xml:space="preserve">illumination, </w:t>
      </w:r>
      <w:r w:rsidR="00E70D18" w:rsidRPr="00ED2863">
        <w:t xml:space="preserve">poses, genders, </w:t>
      </w:r>
      <w:r w:rsidR="003B473A" w:rsidRPr="00ED2863">
        <w:t>ages,</w:t>
      </w:r>
      <w:r w:rsidR="00F91411" w:rsidRPr="00ED2863">
        <w:t xml:space="preserve"> and</w:t>
      </w:r>
      <w:r w:rsidR="00E70D18" w:rsidRPr="00ED2863">
        <w:t xml:space="preserve"> ethnicities</w:t>
      </w:r>
      <w:r w:rsidR="00F91411" w:rsidRPr="00ED2863">
        <w:t>.</w:t>
      </w:r>
    </w:p>
    <w:p w14:paraId="697B17E0" w14:textId="6E9241B7" w:rsidR="00E70D18" w:rsidRPr="00ED2863" w:rsidRDefault="00E70D18" w:rsidP="00BE0FF4">
      <w:pPr>
        <w:pStyle w:val="Titolo3"/>
        <w:jc w:val="both"/>
      </w:pPr>
      <w:bookmarkStart w:id="15" w:name="_Toc95424531"/>
      <w:r w:rsidRPr="00ED2863">
        <w:t>EarVN</w:t>
      </w:r>
      <w:bookmarkEnd w:id="15"/>
    </w:p>
    <w:p w14:paraId="7BEFF333" w14:textId="0CA86F9A" w:rsidR="00E70D18" w:rsidRPr="00ED2863" w:rsidRDefault="00DB4016" w:rsidP="00BE0FF4">
      <w:pPr>
        <w:jc w:val="both"/>
      </w:pPr>
      <w:hyperlink r:id="rId14" w:history="1">
        <w:r w:rsidR="004262C5" w:rsidRPr="001142C8">
          <w:rPr>
            <w:rStyle w:val="Collegamentoipertestuale"/>
          </w:rPr>
          <w:t>EarVN1.0</w:t>
        </w:r>
      </w:hyperlink>
      <w:r w:rsidR="004262C5" w:rsidRPr="00ED2863">
        <w:t xml:space="preserve"> contains around 164</w:t>
      </w:r>
      <w:r w:rsidR="00671363" w:rsidRPr="00ED2863">
        <w:t xml:space="preserve"> Asian</w:t>
      </w:r>
      <w:r w:rsidR="004262C5" w:rsidRPr="00ED2863">
        <w:t xml:space="preserve"> </w:t>
      </w:r>
      <w:r w:rsidR="00671363" w:rsidRPr="00ED2863">
        <w:t>people</w:t>
      </w:r>
      <w:r w:rsidR="004262C5" w:rsidRPr="00ED2863">
        <w:t xml:space="preserve">, with 28.412 color images collected by unconstrained environment with different cameras </w:t>
      </w:r>
      <w:r w:rsidR="00671363" w:rsidRPr="00ED2863">
        <w:t>and light conditions. There is a lot of variety in the poses and scale.</w:t>
      </w:r>
    </w:p>
    <w:p w14:paraId="5D178011" w14:textId="2F7D05AB" w:rsidR="00671363" w:rsidRPr="00ED2863" w:rsidRDefault="00671363" w:rsidP="00BE0FF4">
      <w:pPr>
        <w:jc w:val="both"/>
      </w:pPr>
      <w:r w:rsidRPr="00ED2863">
        <w:t xml:space="preserve">This dataset was </w:t>
      </w:r>
      <w:r w:rsidR="00101EF1" w:rsidRPr="00ED2863">
        <w:t xml:space="preserve">very helpful, since the big </w:t>
      </w:r>
      <w:r w:rsidR="009245BA" w:rsidRPr="00ED2863">
        <w:t>number</w:t>
      </w:r>
      <w:r w:rsidR="00101EF1" w:rsidRPr="00ED2863">
        <w:t xml:space="preserve"> of images</w:t>
      </w:r>
      <w:r w:rsidR="005C3216" w:rsidRPr="00ED2863">
        <w:t xml:space="preserve"> and the data augmentation</w:t>
      </w:r>
      <w:r w:rsidR="00101EF1" w:rsidRPr="00ED2863">
        <w:t xml:space="preserve"> prevented our model from easily overfitting the training set.</w:t>
      </w:r>
    </w:p>
    <w:p w14:paraId="46822306" w14:textId="303CC50C" w:rsidR="00E70D18" w:rsidRPr="00ED2863" w:rsidRDefault="00E70D18" w:rsidP="00BE0FF4">
      <w:pPr>
        <w:pStyle w:val="Titolo3"/>
        <w:jc w:val="both"/>
      </w:pPr>
      <w:bookmarkStart w:id="16" w:name="_Toc95424532"/>
      <w:r w:rsidRPr="00ED2863">
        <w:t>AMI</w:t>
      </w:r>
      <w:bookmarkEnd w:id="16"/>
    </w:p>
    <w:p w14:paraId="266020F2" w14:textId="54634FF6" w:rsidR="00E70D18" w:rsidRPr="00ED2863" w:rsidRDefault="009245BA" w:rsidP="00BE0FF4">
      <w:pPr>
        <w:jc w:val="both"/>
      </w:pPr>
      <w:r w:rsidRPr="00ED2863">
        <w:t xml:space="preserve">The </w:t>
      </w:r>
      <w:hyperlink r:id="rId15" w:history="1">
        <w:r w:rsidRPr="001142C8">
          <w:rPr>
            <w:rStyle w:val="Collegamentoipertestuale"/>
          </w:rPr>
          <w:t>AMI</w:t>
        </w:r>
      </w:hyperlink>
      <w:r w:rsidRPr="00ED2863">
        <w:t xml:space="preserve"> ear dataset contains 700 images from 100 subjects</w:t>
      </w:r>
      <w:r w:rsidR="005C3216" w:rsidRPr="00ED2863">
        <w:t xml:space="preserve"> (7 images/subject), which were taken in controlled conditions using a single camera, under the same lighting conditions, scale and poses.</w:t>
      </w:r>
    </w:p>
    <w:p w14:paraId="7ADCA080" w14:textId="0D608474" w:rsidR="005C3216" w:rsidRPr="00ED2863" w:rsidRDefault="00677192" w:rsidP="00BE0FF4">
      <w:pPr>
        <w:jc w:val="both"/>
      </w:pPr>
      <w:r w:rsidRPr="00ED2863">
        <w:t>Since this dataset contains pictures of ears but also captures part of the side of the face, w</w:t>
      </w:r>
      <w:r w:rsidR="005C3216" w:rsidRPr="00ED2863">
        <w:t xml:space="preserve">e used </w:t>
      </w:r>
      <w:r w:rsidRPr="00ED2863">
        <w:t>it</w:t>
      </w:r>
      <w:r w:rsidR="005C3216" w:rsidRPr="00ED2863">
        <w:t xml:space="preserve"> to evaluate the performance of both the detection model and the recognition ability of the feature</w:t>
      </w:r>
      <w:r w:rsidR="003F2028">
        <w:t>s’</w:t>
      </w:r>
      <w:r w:rsidR="005C3216" w:rsidRPr="00ED2863">
        <w:t xml:space="preserve"> extraction model combined.</w:t>
      </w:r>
      <w:r w:rsidR="004305E6" w:rsidRPr="00ED2863">
        <w:t xml:space="preserve"> We first cropped the images using the localization predictions and then performed feature extraction on them</w:t>
      </w:r>
      <w:r w:rsidR="00294DC3" w:rsidRPr="00ED2863">
        <w:t xml:space="preserve">, </w:t>
      </w:r>
      <w:r w:rsidR="00D93340" w:rsidRPr="00ED2863">
        <w:t>the features</w:t>
      </w:r>
      <w:r w:rsidR="00294DC3" w:rsidRPr="00ED2863">
        <w:t xml:space="preserve"> </w:t>
      </w:r>
      <w:r w:rsidR="00D93340" w:rsidRPr="00ED2863">
        <w:t xml:space="preserve">were then passed to </w:t>
      </w:r>
      <w:r w:rsidR="00294DC3" w:rsidRPr="00ED2863">
        <w:t>the models performing verification.</w:t>
      </w:r>
    </w:p>
    <w:p w14:paraId="288AA772" w14:textId="6A468D83" w:rsidR="00F63B8F" w:rsidRPr="00ED2863" w:rsidRDefault="00F63B8F" w:rsidP="00BE0FF4">
      <w:pPr>
        <w:jc w:val="both"/>
      </w:pPr>
      <w:r w:rsidRPr="00ED2863">
        <w:br w:type="page"/>
      </w:r>
    </w:p>
    <w:p w14:paraId="0DD12101" w14:textId="77777777" w:rsidR="00541BD8" w:rsidRPr="00ED2863" w:rsidRDefault="00541BD8" w:rsidP="00BE0FF4">
      <w:pPr>
        <w:pStyle w:val="Titolo2"/>
        <w:jc w:val="both"/>
        <w:rPr>
          <w:szCs w:val="28"/>
        </w:rPr>
      </w:pPr>
      <w:bookmarkStart w:id="17" w:name="_Toc95424533"/>
      <w:r w:rsidRPr="00ED2863">
        <w:rPr>
          <w:szCs w:val="28"/>
        </w:rPr>
        <w:lastRenderedPageBreak/>
        <w:t>Feature Extraction</w:t>
      </w:r>
      <w:bookmarkEnd w:id="17"/>
    </w:p>
    <w:p w14:paraId="63563BF7" w14:textId="77777777" w:rsidR="009D7E6A" w:rsidRPr="00ED2863" w:rsidRDefault="00541BD8" w:rsidP="00BE0FF4">
      <w:pPr>
        <w:jc w:val="both"/>
        <w:rPr>
          <w:szCs w:val="28"/>
        </w:rPr>
      </w:pPr>
      <w:r w:rsidRPr="00ED2863">
        <w:rPr>
          <w:szCs w:val="28"/>
        </w:rPr>
        <w:t xml:space="preserve">We implemented a Convolutional Neural Network </w:t>
      </w:r>
      <w:r w:rsidR="009D7E6A" w:rsidRPr="00ED2863">
        <w:rPr>
          <w:szCs w:val="28"/>
        </w:rPr>
        <w:t>which takes the segmented ear image as input and outputs a vector with 1280 components.</w:t>
      </w:r>
    </w:p>
    <w:p w14:paraId="7569E85A" w14:textId="1317503D" w:rsidR="00F63B8F" w:rsidRPr="00ED2863" w:rsidRDefault="009D7E6A" w:rsidP="00BE0FF4">
      <w:pPr>
        <w:jc w:val="both"/>
      </w:pPr>
      <w:r w:rsidRPr="00ED2863">
        <w:rPr>
          <w:szCs w:val="28"/>
        </w:rPr>
        <w:t xml:space="preserve">To simplify training and not spend too much time on the design of the architecture we decided to use a pre-trained model named </w:t>
      </w:r>
      <w:hyperlink r:id="rId16" w:history="1">
        <w:r w:rsidRPr="00541D37">
          <w:rPr>
            <w:rStyle w:val="Collegamentoipertestuale"/>
            <w:szCs w:val="28"/>
          </w:rPr>
          <w:t>MobileNet V3</w:t>
        </w:r>
      </w:hyperlink>
      <w:r w:rsidRPr="00ED2863">
        <w:rPr>
          <w:szCs w:val="28"/>
        </w:rPr>
        <w:t xml:space="preserve">, which seemed the best choice for an Android app that </w:t>
      </w:r>
      <w:r w:rsidR="009245BA" w:rsidRPr="00ED2863">
        <w:rPr>
          <w:szCs w:val="28"/>
        </w:rPr>
        <w:t xml:space="preserve">could </w:t>
      </w:r>
      <w:r w:rsidRPr="00ED2863">
        <w:rPr>
          <w:szCs w:val="28"/>
        </w:rPr>
        <w:t>run on devices with fairly limited computing power.</w:t>
      </w:r>
      <w:r w:rsidR="00B27685" w:rsidRPr="00ED2863">
        <w:rPr>
          <w:szCs w:val="28"/>
        </w:rPr>
        <w:t xml:space="preserve"> </w:t>
      </w:r>
      <w:r w:rsidR="009052A1" w:rsidRPr="00ED2863">
        <w:rPr>
          <w:szCs w:val="28"/>
        </w:rPr>
        <w:t>So,</w:t>
      </w:r>
      <w:r w:rsidR="00B27685" w:rsidRPr="00ED2863">
        <w:rPr>
          <w:szCs w:val="28"/>
        </w:rPr>
        <w:t xml:space="preserve"> we </w:t>
      </w:r>
      <w:r w:rsidR="009052A1" w:rsidRPr="00ED2863">
        <w:rPr>
          <w:szCs w:val="28"/>
        </w:rPr>
        <w:t>removed the fully connected layer at the top and added one for our specific dataset</w:t>
      </w:r>
      <w:r w:rsidR="00B27685" w:rsidRPr="00ED2863">
        <w:t>.</w:t>
      </w:r>
      <w:r w:rsidR="009052A1" w:rsidRPr="00ED2863">
        <w:t xml:space="preserve"> After that, we </w:t>
      </w:r>
      <w:r w:rsidR="00B27685" w:rsidRPr="00ED2863">
        <w:t>followed a pretty common approach by first freezing the base layer, which was already trained on ImageNet</w:t>
      </w:r>
      <w:r w:rsidR="009052A1" w:rsidRPr="00ED2863">
        <w:t>, and then after training the fully connected layer (</w:t>
      </w:r>
      <w:r w:rsidR="002A06B8">
        <w:t>keeping track of the</w:t>
      </w:r>
      <w:r w:rsidR="009052A1" w:rsidRPr="00ED2863">
        <w:t xml:space="preserve"> cross-entropy loss</w:t>
      </w:r>
      <w:r w:rsidR="002A06B8">
        <w:t xml:space="preserve"> and accuracy</w:t>
      </w:r>
      <w:r w:rsidR="009052A1" w:rsidRPr="00ED2863">
        <w:t xml:space="preserve"> on a validation set), we proceeded to train the whole model with a small learning rate until convergence.</w:t>
      </w:r>
    </w:p>
    <w:p w14:paraId="2051F48B" w14:textId="77777777" w:rsidR="004D0542" w:rsidRDefault="00F63B8F" w:rsidP="00BE0FF4">
      <w:pPr>
        <w:jc w:val="both"/>
      </w:pPr>
      <w:r w:rsidRPr="00ED2863">
        <w:t xml:space="preserve">We </w:t>
      </w:r>
      <w:r w:rsidR="00D95255">
        <w:t>then</w:t>
      </w:r>
      <w:r w:rsidR="00B15F6E" w:rsidRPr="00ED2863">
        <w:t xml:space="preserve"> </w:t>
      </w:r>
      <w:r w:rsidR="0062266B" w:rsidRPr="00ED2863">
        <w:t>remov</w:t>
      </w:r>
      <w:r w:rsidR="00D95255">
        <w:t>ed</w:t>
      </w:r>
      <w:r w:rsidR="0062266B" w:rsidRPr="00ED2863">
        <w:t xml:space="preserve"> the classification part of the model and</w:t>
      </w:r>
      <w:r w:rsidR="00D95255">
        <w:t xml:space="preserve"> </w:t>
      </w:r>
      <w:r w:rsidR="0062266B" w:rsidRPr="00ED2863">
        <w:t>used it as a feature extractor</w:t>
      </w:r>
      <w:r w:rsidRPr="00ED2863">
        <w:t xml:space="preserve"> to perform evaluation on both AWE and the</w:t>
      </w:r>
      <w:r w:rsidR="00B15F6E" w:rsidRPr="00ED2863">
        <w:t xml:space="preserve"> AMI dataset</w:t>
      </w:r>
      <w:r w:rsidR="0062266B" w:rsidRPr="00ED2863">
        <w:t>, which was</w:t>
      </w:r>
      <w:r w:rsidR="00B15F6E" w:rsidRPr="00ED2863">
        <w:t xml:space="preserve"> cropped using the detection model. </w:t>
      </w:r>
    </w:p>
    <w:p w14:paraId="0E636A8C" w14:textId="16FB2E04" w:rsidR="00541D37" w:rsidRDefault="00541D37" w:rsidP="00541D37">
      <w:pPr>
        <w:jc w:val="both"/>
      </w:pPr>
      <w:r>
        <w:t>The architecture of the model can be described as follows:</w:t>
      </w:r>
    </w:p>
    <w:p w14:paraId="1A935E66" w14:textId="5DBF4914" w:rsidR="00541D37" w:rsidRDefault="00541D37" w:rsidP="00541D37">
      <w:pPr>
        <w:jc w:val="center"/>
      </w:pPr>
      <w:r w:rsidRPr="00541D37">
        <w:rPr>
          <w:noProof/>
        </w:rPr>
        <w:drawing>
          <wp:inline distT="0" distB="0" distL="0" distR="0" wp14:anchorId="523C8DB6" wp14:editId="3076EF18">
            <wp:extent cx="4175341" cy="1897380"/>
            <wp:effectExtent l="0" t="0" r="0" b="762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rotWithShape="1">
                    <a:blip r:embed="rId17"/>
                    <a:srcRect b="27739"/>
                    <a:stretch/>
                  </pic:blipFill>
                  <pic:spPr bwMode="auto">
                    <a:xfrm>
                      <a:off x="0" y="0"/>
                      <a:ext cx="4183634" cy="1901148"/>
                    </a:xfrm>
                    <a:prstGeom prst="rect">
                      <a:avLst/>
                    </a:prstGeom>
                    <a:ln>
                      <a:noFill/>
                    </a:ln>
                    <a:extLst>
                      <a:ext uri="{53640926-AAD7-44D8-BBD7-CCE9431645EC}">
                        <a14:shadowObscured xmlns:a14="http://schemas.microsoft.com/office/drawing/2010/main"/>
                      </a:ext>
                    </a:extLst>
                  </pic:spPr>
                </pic:pic>
              </a:graphicData>
            </a:graphic>
          </wp:inline>
        </w:drawing>
      </w:r>
    </w:p>
    <w:p w14:paraId="0778C287" w14:textId="77777777" w:rsidR="00541D37" w:rsidRDefault="004D0542" w:rsidP="00BE0FF4">
      <w:pPr>
        <w:jc w:val="both"/>
      </w:pPr>
      <w:r>
        <w:t xml:space="preserve">The first model was trained using the AWE dataset, but the scores weren’t </w:t>
      </w:r>
      <w:r w:rsidR="00D941E3">
        <w:t>good enough, so we implemented data augmentation as described in the papers we used as reference, but the results were still far from our expectations. We also trained a second model using the EarVN dataset, but w</w:t>
      </w:r>
      <w:r w:rsidR="00B15F6E" w:rsidRPr="00ED2863">
        <w:t xml:space="preserve">e observed that the scores on the AMI dataset were </w:t>
      </w:r>
      <w:r w:rsidR="00D93340" w:rsidRPr="00ED2863">
        <w:t>lower than expected (since we are considering a controlled environment)</w:t>
      </w:r>
      <w:r w:rsidR="00B15F6E" w:rsidRPr="00ED2863">
        <w:t xml:space="preserve">, and we guessed that the issue </w:t>
      </w:r>
      <w:r w:rsidR="002A06B8">
        <w:t>could be</w:t>
      </w:r>
      <w:r w:rsidR="00B15F6E" w:rsidRPr="00ED2863">
        <w:t xml:space="preserve"> that the EarVN dataset contains low resolution images, while in AMI the resolution was </w:t>
      </w:r>
      <w:r w:rsidR="0062266B" w:rsidRPr="00ED2863">
        <w:t>much higher.</w:t>
      </w:r>
      <w:r w:rsidR="00D50F00" w:rsidRPr="00ED2863">
        <w:t xml:space="preserve"> </w:t>
      </w:r>
      <w:r w:rsidR="00D941E3">
        <w:t>That’s why we trained a third model by using a</w:t>
      </w:r>
      <w:r w:rsidR="0062266B" w:rsidRPr="00ED2863">
        <w:t xml:space="preserve"> part of the cropped AMI dataset (497 images) to finetune the already previously trained model (on EarVN), and then </w:t>
      </w:r>
      <w:r w:rsidR="002A06B8">
        <w:t>re-</w:t>
      </w:r>
      <w:r w:rsidR="0062266B" w:rsidRPr="00ED2863">
        <w:t>tested again</w:t>
      </w:r>
      <w:r w:rsidR="002A06B8">
        <w:t xml:space="preserve"> the models</w:t>
      </w:r>
      <w:r w:rsidR="0062266B" w:rsidRPr="00ED2863">
        <w:t xml:space="preserve"> on the remaining images. </w:t>
      </w:r>
    </w:p>
    <w:p w14:paraId="7915BEB7" w14:textId="6C1F4A78" w:rsidR="006E52DC" w:rsidRDefault="0062266B" w:rsidP="00BE0FF4">
      <w:pPr>
        <w:jc w:val="both"/>
      </w:pPr>
      <w:r w:rsidRPr="00ED2863">
        <w:lastRenderedPageBreak/>
        <w:t>We obtained higher scores</w:t>
      </w:r>
      <w:r w:rsidR="00D941E3">
        <w:t xml:space="preserve"> on AMI</w:t>
      </w:r>
      <w:r w:rsidRPr="00ED2863">
        <w:t xml:space="preserve"> </w:t>
      </w:r>
      <w:r w:rsidR="003A52E9" w:rsidRPr="00ED2863">
        <w:t>while still keeping good scores on the AWE dataset.</w:t>
      </w:r>
      <w:r w:rsidR="006771D5" w:rsidRPr="00ED2863">
        <w:t xml:space="preserve"> </w:t>
      </w:r>
    </w:p>
    <w:p w14:paraId="53AC4AC2" w14:textId="0B9834F4" w:rsidR="006E52DC" w:rsidRDefault="006E52DC" w:rsidP="006E52DC">
      <w:pPr>
        <w:jc w:val="both"/>
      </w:pPr>
      <w:r>
        <w:t>For the training of the models, we used a few utility functions which are called after each epoch:</w:t>
      </w:r>
    </w:p>
    <w:p w14:paraId="69343E71" w14:textId="00DEBDFD" w:rsidR="006E52DC" w:rsidRDefault="006E52DC" w:rsidP="006E52DC">
      <w:pPr>
        <w:pStyle w:val="Paragrafoelenco"/>
        <w:numPr>
          <w:ilvl w:val="0"/>
          <w:numId w:val="16"/>
        </w:numPr>
        <w:jc w:val="both"/>
      </w:pPr>
      <w:r>
        <w:t>Reduce learning rate when the validation loss doesn’t improve</w:t>
      </w:r>
    </w:p>
    <w:p w14:paraId="7C2B3B85" w14:textId="50F61D0C" w:rsidR="006E52DC" w:rsidRDefault="006E52DC" w:rsidP="006E52DC">
      <w:pPr>
        <w:pStyle w:val="Paragrafoelenco"/>
        <w:numPr>
          <w:ilvl w:val="0"/>
          <w:numId w:val="16"/>
        </w:numPr>
        <w:jc w:val="both"/>
      </w:pPr>
      <w:r>
        <w:t>Checkpoint the model when the loss improves</w:t>
      </w:r>
    </w:p>
    <w:p w14:paraId="48F31514" w14:textId="0B1DDBC9" w:rsidR="006E52DC" w:rsidRDefault="00541D37" w:rsidP="006E52DC">
      <w:pPr>
        <w:pStyle w:val="Paragrafoelenco"/>
        <w:numPr>
          <w:ilvl w:val="0"/>
          <w:numId w:val="16"/>
        </w:numPr>
        <w:jc w:val="both"/>
      </w:pPr>
      <w:r>
        <w:t>Stop training if the validation loss doesn’t improve after a few epochs</w:t>
      </w:r>
    </w:p>
    <w:p w14:paraId="4135037B" w14:textId="5DEA1ADF" w:rsidR="003A52E9" w:rsidRPr="00ED2863" w:rsidRDefault="002A06B8" w:rsidP="00BE0FF4">
      <w:pPr>
        <w:jc w:val="both"/>
        <w:rPr>
          <w:color w:val="FF0000"/>
        </w:rPr>
      </w:pPr>
      <w:r>
        <w:t>We also</w:t>
      </w:r>
      <w:r w:rsidR="00D93340" w:rsidRPr="00ED2863">
        <w:t xml:space="preserve"> evaluated the scores obtained by testing the two most common similarity measures, </w:t>
      </w:r>
      <w:proofErr w:type="gramStart"/>
      <w:r w:rsidR="00D93340" w:rsidRPr="00ED2863">
        <w:t>correlation</w:t>
      </w:r>
      <w:proofErr w:type="gramEnd"/>
      <w:r w:rsidR="00D93340" w:rsidRPr="00ED2863">
        <w:t xml:space="preserve"> and cosine similarity, and chose correlation since it gave the best results.</w:t>
      </w:r>
    </w:p>
    <w:p w14:paraId="77A98538" w14:textId="3EAAE13E" w:rsidR="003F2028" w:rsidRDefault="003A52E9" w:rsidP="00D941E3">
      <w:r w:rsidRPr="00ED2863">
        <w:t xml:space="preserve">After building our model we added it to our Android app by using the </w:t>
      </w:r>
      <w:r w:rsidR="000E01B0" w:rsidRPr="00ED2863">
        <w:t>TensorFlow</w:t>
      </w:r>
      <w:r w:rsidRPr="00ED2863">
        <w:t xml:space="preserve"> </w:t>
      </w:r>
      <w:r w:rsidR="000E01B0" w:rsidRPr="00ED2863">
        <w:t>L</w:t>
      </w:r>
      <w:r w:rsidRPr="00ED2863">
        <w:t>ite library</w:t>
      </w:r>
      <w:r w:rsidR="000E01B0" w:rsidRPr="00ED2863">
        <w:t>. We wrote some code to</w:t>
      </w:r>
      <w:r w:rsidR="003F2028">
        <w:t xml:space="preserve">: </w:t>
      </w:r>
    </w:p>
    <w:p w14:paraId="4E066CA2" w14:textId="77777777" w:rsidR="003F2028" w:rsidRDefault="003F2028" w:rsidP="003F2028">
      <w:pPr>
        <w:pStyle w:val="Paragrafoelenco"/>
        <w:numPr>
          <w:ilvl w:val="0"/>
          <w:numId w:val="20"/>
        </w:numPr>
        <w:jc w:val="both"/>
      </w:pPr>
      <w:r>
        <w:t>Pre-process the inputs</w:t>
      </w:r>
    </w:p>
    <w:p w14:paraId="25EEFB0A" w14:textId="77777777" w:rsidR="00BC6C5C" w:rsidRDefault="003F2028" w:rsidP="003F2028">
      <w:pPr>
        <w:pStyle w:val="Paragrafoelenco"/>
        <w:numPr>
          <w:ilvl w:val="0"/>
          <w:numId w:val="20"/>
        </w:numPr>
        <w:jc w:val="both"/>
      </w:pPr>
      <w:r>
        <w:t>Extract the features using the TensorFlow Lite</w:t>
      </w:r>
      <w:r w:rsidR="000E01B0" w:rsidRPr="00ED2863">
        <w:t xml:space="preserve"> </w:t>
      </w:r>
      <w:r>
        <w:t>model</w:t>
      </w:r>
    </w:p>
    <w:p w14:paraId="09D4E9EF" w14:textId="77777777" w:rsidR="00BC6C5C" w:rsidRDefault="00BC6C5C" w:rsidP="003F2028">
      <w:pPr>
        <w:pStyle w:val="Paragrafoelenco"/>
        <w:numPr>
          <w:ilvl w:val="0"/>
          <w:numId w:val="20"/>
        </w:numPr>
        <w:jc w:val="both"/>
      </w:pPr>
      <w:r>
        <w:t>S</w:t>
      </w:r>
      <w:r w:rsidR="000E01B0" w:rsidRPr="00ED2863">
        <w:t xml:space="preserve">ave </w:t>
      </w:r>
      <w:r w:rsidR="001A795C" w:rsidRPr="00ED2863">
        <w:t xml:space="preserve">the </w:t>
      </w:r>
      <w:r w:rsidR="000E01B0" w:rsidRPr="00ED2863">
        <w:t>templates</w:t>
      </w:r>
    </w:p>
    <w:p w14:paraId="545D54A7" w14:textId="77777777" w:rsidR="00BC6C5C" w:rsidRDefault="00BC6C5C" w:rsidP="003F2028">
      <w:pPr>
        <w:pStyle w:val="Paragrafoelenco"/>
        <w:numPr>
          <w:ilvl w:val="0"/>
          <w:numId w:val="20"/>
        </w:numPr>
        <w:jc w:val="both"/>
      </w:pPr>
      <w:r>
        <w:t>R</w:t>
      </w:r>
      <w:r w:rsidR="000E01B0" w:rsidRPr="00ED2863">
        <w:t>etrieve the</w:t>
      </w:r>
      <w:r>
        <w:t xml:space="preserve"> templates</w:t>
      </w:r>
      <w:r w:rsidR="000E01B0" w:rsidRPr="00ED2863">
        <w:t xml:space="preserve"> at recognition time</w:t>
      </w:r>
    </w:p>
    <w:p w14:paraId="4B79CAEE" w14:textId="77777777" w:rsidR="00BC6C5C" w:rsidRDefault="00BC6C5C" w:rsidP="003F2028">
      <w:pPr>
        <w:pStyle w:val="Paragrafoelenco"/>
        <w:numPr>
          <w:ilvl w:val="0"/>
          <w:numId w:val="20"/>
        </w:numPr>
        <w:jc w:val="both"/>
      </w:pPr>
      <w:r>
        <w:t>P</w:t>
      </w:r>
      <w:r w:rsidR="000E01B0" w:rsidRPr="00ED2863">
        <w:t>erform matching using a similarity measure between the probe and the saved templates</w:t>
      </w:r>
    </w:p>
    <w:p w14:paraId="50E469AE" w14:textId="798F844B" w:rsidR="006F1687" w:rsidRPr="00ED2863" w:rsidRDefault="00BC6C5C" w:rsidP="003F2028">
      <w:pPr>
        <w:pStyle w:val="Paragrafoelenco"/>
        <w:numPr>
          <w:ilvl w:val="0"/>
          <w:numId w:val="20"/>
        </w:numPr>
        <w:jc w:val="both"/>
      </w:pPr>
      <w:r>
        <w:t>C</w:t>
      </w:r>
      <w:r w:rsidR="000E01B0" w:rsidRPr="00ED2863">
        <w:t>onsidering the maximum similarit</w:t>
      </w:r>
      <w:r w:rsidR="00792232">
        <w:t>y</w:t>
      </w:r>
      <w:r w:rsidR="000E01B0" w:rsidRPr="00ED2863">
        <w:t xml:space="preserve"> decide whether the identity is the same or not</w:t>
      </w:r>
    </w:p>
    <w:p w14:paraId="23FA8C6E" w14:textId="77777777" w:rsidR="006E52DC" w:rsidRDefault="006E52DC">
      <w:pPr>
        <w:rPr>
          <w:rFonts w:asciiTheme="majorHAnsi" w:eastAsiaTheme="majorEastAsia" w:hAnsiTheme="majorHAnsi" w:cstheme="majorBidi"/>
          <w:color w:val="004F5B" w:themeColor="accent1" w:themeShade="7F"/>
          <w:sz w:val="32"/>
          <w:szCs w:val="24"/>
        </w:rPr>
      </w:pPr>
      <w:bookmarkStart w:id="18" w:name="_Toc95424534"/>
      <w:r>
        <w:br w:type="page"/>
      </w:r>
    </w:p>
    <w:p w14:paraId="2094D1BC" w14:textId="77EEECAC" w:rsidR="00FD1BC9" w:rsidRPr="00ED2863" w:rsidRDefault="00FD1BC9" w:rsidP="00BE0FF4">
      <w:pPr>
        <w:pStyle w:val="Titolo3"/>
        <w:jc w:val="both"/>
      </w:pPr>
      <w:r w:rsidRPr="00ED2863">
        <w:lastRenderedPageBreak/>
        <w:t>Enrollment flow</w:t>
      </w:r>
      <w:bookmarkEnd w:id="18"/>
    </w:p>
    <w:p w14:paraId="083EEEF2" w14:textId="77777777" w:rsidR="00FD1BC9" w:rsidRPr="00ED2863" w:rsidRDefault="00FD1BC9" w:rsidP="00BE0FF4">
      <w:pPr>
        <w:jc w:val="both"/>
      </w:pPr>
      <w:r w:rsidRPr="00ED2863">
        <w:rPr>
          <w:noProof/>
        </w:rPr>
        <mc:AlternateContent>
          <mc:Choice Requires="wps">
            <w:drawing>
              <wp:anchor distT="0" distB="0" distL="114300" distR="114300" simplePos="0" relativeHeight="251710975" behindDoc="0" locked="0" layoutInCell="1" allowOverlap="1" wp14:anchorId="65D6A235" wp14:editId="7619A71D">
                <wp:simplePos x="0" y="0"/>
                <wp:positionH relativeFrom="margin">
                  <wp:posOffset>2069465</wp:posOffset>
                </wp:positionH>
                <wp:positionV relativeFrom="paragraph">
                  <wp:posOffset>221796</wp:posOffset>
                </wp:positionV>
                <wp:extent cx="1906905" cy="458289"/>
                <wp:effectExtent l="38100" t="38100" r="112395" b="113665"/>
                <wp:wrapNone/>
                <wp:docPr id="19" name="Rettangolo 19"/>
                <wp:cNvGraphicFramePr/>
                <a:graphic xmlns:a="http://schemas.openxmlformats.org/drawingml/2006/main">
                  <a:graphicData uri="http://schemas.microsoft.com/office/word/2010/wordprocessingShape">
                    <wps:wsp>
                      <wps:cNvSpPr/>
                      <wps:spPr>
                        <a:xfrm>
                          <a:off x="0" y="0"/>
                          <a:ext cx="1906905" cy="458289"/>
                        </a:xfrm>
                        <a:prstGeom prst="rect">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E3F3F76" w14:textId="459F3B10" w:rsidR="00FD1BC9" w:rsidRPr="00FB392E" w:rsidRDefault="00FD1BC9" w:rsidP="00FD1BC9">
                            <w:pPr>
                              <w:jc w:val="center"/>
                              <w:rPr>
                                <w:rFonts w:ascii="Segoe UI" w:hAnsi="Segoe UI" w:cs="Segoe UI"/>
                                <w:color w:val="F2F2F2" w:themeColor="background1" w:themeShade="F2"/>
                                <w:sz w:val="22"/>
                                <w:szCs w:val="18"/>
                              </w:rPr>
                            </w:pPr>
                            <w:r>
                              <w:rPr>
                                <w:rFonts w:ascii="Segoe UI" w:hAnsi="Segoe UI" w:cs="Segoe UI"/>
                                <w:color w:val="F2F2F2" w:themeColor="background1" w:themeShade="F2"/>
                                <w:sz w:val="22"/>
                                <w:szCs w:val="18"/>
                              </w:rPr>
                              <w:t>Get segmented ear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6A235" id="Rettangolo 19" o:spid="_x0000_s1033" style="position:absolute;left:0;text-align:left;margin-left:162.95pt;margin-top:17.45pt;width:150.15pt;height:36.1pt;z-index:25171097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" fillcolor="#00a0b8 [3204]" strokecolor="#004f5b [1604]" strokeweight="2pt">
                <v:shadow on="t" color="black" opacity="26214f" origin="-.5,-.5" offset=".74836mm,.74836mm"/>
                <v:textbox>
                  <w:txbxContent>
                    <w:p w14:paraId="2E3F3F76" w14:textId="459F3B10" w:rsidR="00FD1BC9" w:rsidRPr="00FB392E" w:rsidRDefault="00FD1BC9" w:rsidP="00FD1BC9">
                      <w:pPr>
                        <w:jc w:val="center"/>
                        <w:rPr>
                          <w:rFonts w:ascii="Segoe UI" w:hAnsi="Segoe UI" w:cs="Segoe UI"/>
                          <w:color w:val="F2F2F2" w:themeColor="background1" w:themeShade="F2"/>
                          <w:sz w:val="22"/>
                          <w:szCs w:val="18"/>
                        </w:rPr>
                      </w:pPr>
                      <w:r>
                        <w:rPr>
                          <w:rFonts w:ascii="Segoe UI" w:hAnsi="Segoe UI" w:cs="Segoe UI"/>
                          <w:color w:val="F2F2F2" w:themeColor="background1" w:themeShade="F2"/>
                          <w:sz w:val="22"/>
                          <w:szCs w:val="18"/>
                        </w:rPr>
                        <w:t>Get segmented ear images</w:t>
                      </w:r>
                    </w:p>
                  </w:txbxContent>
                </v:textbox>
                <w10:wrap anchorx="margin"/>
              </v:rect>
            </w:pict>
          </mc:Fallback>
        </mc:AlternateContent>
      </w:r>
    </w:p>
    <w:p w14:paraId="71615EA0" w14:textId="77777777" w:rsidR="00FD1BC9" w:rsidRPr="00ED2863" w:rsidRDefault="00FD1BC9" w:rsidP="00BE0FF4">
      <w:pPr>
        <w:jc w:val="both"/>
      </w:pPr>
      <w:r w:rsidRPr="00ED2863">
        <w:rPr>
          <w:noProof/>
        </w:rPr>
        <mc:AlternateContent>
          <mc:Choice Requires="wps">
            <w:drawing>
              <wp:anchor distT="0" distB="0" distL="114300" distR="114300" simplePos="0" relativeHeight="251709951" behindDoc="0" locked="0" layoutInCell="1" allowOverlap="1" wp14:anchorId="512CF7E6" wp14:editId="452F0FD7">
                <wp:simplePos x="0" y="0"/>
                <wp:positionH relativeFrom="column">
                  <wp:posOffset>3028224</wp:posOffset>
                </wp:positionH>
                <wp:positionV relativeFrom="paragraph">
                  <wp:posOffset>246652</wp:posOffset>
                </wp:positionV>
                <wp:extent cx="0" cy="266700"/>
                <wp:effectExtent l="76200" t="19050" r="114300" b="95250"/>
                <wp:wrapNone/>
                <wp:docPr id="20" name="Connettore 2 20"/>
                <wp:cNvGraphicFramePr/>
                <a:graphic xmlns:a="http://schemas.openxmlformats.org/drawingml/2006/main">
                  <a:graphicData uri="http://schemas.microsoft.com/office/word/2010/wordprocessingShape">
                    <wps:wsp>
                      <wps:cNvCnPr/>
                      <wps:spPr>
                        <a:xfrm flipH="1">
                          <a:off x="0" y="0"/>
                          <a:ext cx="0" cy="266700"/>
                        </a:xfrm>
                        <a:prstGeom prst="straightConnector1">
                          <a:avLst/>
                        </a:prstGeom>
                        <a:ln>
                          <a:tailEnd type="triangle"/>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95A091" id="_x0000_t32" coordsize="21600,21600" o:spt="32" o:oned="t" path="m,l21600,21600e" filled="f">
                <v:path arrowok="t" fillok="f" o:connecttype="none"/>
                <o:lock v:ext="edit" shapetype="t"/>
              </v:shapetype>
              <v:shape id="Connettore 2 20" o:spid="_x0000_s1026" type="#_x0000_t32" style="position:absolute;margin-left:238.45pt;margin-top:19.4pt;width:0;height:21pt;flip:x;z-index:2517099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" strokecolor="#0097ae [3044]">
                <v:stroke endarrow="block"/>
                <v:shadow on="t" color="black" opacity="26214f" origin="-.5,-.5" offset=".74836mm,.74836mm"/>
              </v:shape>
            </w:pict>
          </mc:Fallback>
        </mc:AlternateContent>
      </w:r>
    </w:p>
    <w:p w14:paraId="3F78207A" w14:textId="77777777" w:rsidR="00FD1BC9" w:rsidRPr="00ED2863" w:rsidRDefault="00FD1BC9" w:rsidP="00BE0FF4">
      <w:pPr>
        <w:jc w:val="both"/>
      </w:pPr>
      <w:r w:rsidRPr="00ED2863">
        <w:rPr>
          <w:noProof/>
        </w:rPr>
        <mc:AlternateContent>
          <mc:Choice Requires="wps">
            <w:drawing>
              <wp:anchor distT="0" distB="0" distL="114300" distR="114300" simplePos="0" relativeHeight="251708927" behindDoc="0" locked="0" layoutInCell="1" allowOverlap="1" wp14:anchorId="397F8A6A" wp14:editId="6CEDE025">
                <wp:simplePos x="0" y="0"/>
                <wp:positionH relativeFrom="margin">
                  <wp:posOffset>2412365</wp:posOffset>
                </wp:positionH>
                <wp:positionV relativeFrom="paragraph">
                  <wp:posOffset>146231</wp:posOffset>
                </wp:positionV>
                <wp:extent cx="1227908" cy="478971"/>
                <wp:effectExtent l="38100" t="38100" r="106045" b="111760"/>
                <wp:wrapNone/>
                <wp:docPr id="21" name="Rettangolo 21"/>
                <wp:cNvGraphicFramePr/>
                <a:graphic xmlns:a="http://schemas.openxmlformats.org/drawingml/2006/main">
                  <a:graphicData uri="http://schemas.microsoft.com/office/word/2010/wordprocessingShape">
                    <wps:wsp>
                      <wps:cNvSpPr/>
                      <wps:spPr>
                        <a:xfrm>
                          <a:off x="0" y="0"/>
                          <a:ext cx="1227908" cy="478971"/>
                        </a:xfrm>
                        <a:prstGeom prst="rect">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DE02457" w14:textId="77777777" w:rsidR="00FD1BC9" w:rsidRPr="00FB392E" w:rsidRDefault="00FD1BC9" w:rsidP="00FD1BC9">
                            <w:pPr>
                              <w:jc w:val="center"/>
                              <w:rPr>
                                <w:rFonts w:ascii="Segoe UI" w:hAnsi="Segoe UI" w:cs="Segoe UI"/>
                                <w:color w:val="F2F2F2" w:themeColor="background1" w:themeShade="F2"/>
                                <w:sz w:val="22"/>
                                <w:szCs w:val="18"/>
                              </w:rPr>
                            </w:pPr>
                            <w:r>
                              <w:rPr>
                                <w:rFonts w:ascii="Segoe UI" w:hAnsi="Segoe UI" w:cs="Segoe UI"/>
                                <w:color w:val="F2F2F2" w:themeColor="background1" w:themeShade="F2"/>
                                <w:sz w:val="22"/>
                                <w:szCs w:val="18"/>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F8A6A" id="Rettangolo 21" o:spid="_x0000_s1034" style="position:absolute;left:0;text-align:left;margin-left:189.95pt;margin-top:11.5pt;width:96.7pt;height:37.7pt;z-index:25170892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" fillcolor="#00a0b8 [3204]" strokecolor="#004f5b [1604]" strokeweight="2pt">
                <v:shadow on="t" color="black" opacity="26214f" origin="-.5,-.5" offset=".74836mm,.74836mm"/>
                <v:textbox>
                  <w:txbxContent>
                    <w:p w14:paraId="7DE02457" w14:textId="77777777" w:rsidR="00FD1BC9" w:rsidRPr="00FB392E" w:rsidRDefault="00FD1BC9" w:rsidP="00FD1BC9">
                      <w:pPr>
                        <w:jc w:val="center"/>
                        <w:rPr>
                          <w:rFonts w:ascii="Segoe UI" w:hAnsi="Segoe UI" w:cs="Segoe UI"/>
                          <w:color w:val="F2F2F2" w:themeColor="background1" w:themeShade="F2"/>
                          <w:sz w:val="22"/>
                          <w:szCs w:val="18"/>
                        </w:rPr>
                      </w:pPr>
                      <w:r>
                        <w:rPr>
                          <w:rFonts w:ascii="Segoe UI" w:hAnsi="Segoe UI" w:cs="Segoe UI"/>
                          <w:color w:val="F2F2F2" w:themeColor="background1" w:themeShade="F2"/>
                          <w:sz w:val="22"/>
                          <w:szCs w:val="18"/>
                        </w:rPr>
                        <w:t>Pre-processing</w:t>
                      </w:r>
                    </w:p>
                  </w:txbxContent>
                </v:textbox>
                <w10:wrap anchorx="margin"/>
              </v:rect>
            </w:pict>
          </mc:Fallback>
        </mc:AlternateContent>
      </w:r>
    </w:p>
    <w:p w14:paraId="7E82C800" w14:textId="77777777" w:rsidR="00FD1BC9" w:rsidRPr="00ED2863" w:rsidRDefault="00FD1BC9" w:rsidP="00BE0FF4">
      <w:pPr>
        <w:jc w:val="both"/>
      </w:pPr>
      <w:r w:rsidRPr="00ED2863">
        <w:rPr>
          <w:noProof/>
        </w:rPr>
        <mc:AlternateContent>
          <mc:Choice Requires="wps">
            <w:drawing>
              <wp:anchor distT="0" distB="0" distL="114300" distR="114300" simplePos="0" relativeHeight="251707903" behindDoc="0" locked="0" layoutInCell="1" allowOverlap="1" wp14:anchorId="7CBCCAE6" wp14:editId="71C0C347">
                <wp:simplePos x="0" y="0"/>
                <wp:positionH relativeFrom="margin">
                  <wp:align>center</wp:align>
                </wp:positionH>
                <wp:positionV relativeFrom="paragraph">
                  <wp:posOffset>156063</wp:posOffset>
                </wp:positionV>
                <wp:extent cx="0" cy="378823"/>
                <wp:effectExtent l="76200" t="19050" r="133350" b="97790"/>
                <wp:wrapNone/>
                <wp:docPr id="23" name="Connettore 2 23"/>
                <wp:cNvGraphicFramePr/>
                <a:graphic xmlns:a="http://schemas.openxmlformats.org/drawingml/2006/main">
                  <a:graphicData uri="http://schemas.microsoft.com/office/word/2010/wordprocessingShape">
                    <wps:wsp>
                      <wps:cNvCnPr/>
                      <wps:spPr>
                        <a:xfrm>
                          <a:off x="0" y="0"/>
                          <a:ext cx="0" cy="378823"/>
                        </a:xfrm>
                        <a:prstGeom prst="straightConnector1">
                          <a:avLst/>
                        </a:prstGeom>
                        <a:ln>
                          <a:tailEnd type="triangle"/>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4C9443" id="Connettore 2 23" o:spid="_x0000_s1026" type="#_x0000_t32" style="position:absolute;margin-left:0;margin-top:12.3pt;width:0;height:29.85pt;z-index:251707903;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" strokecolor="#0097ae [3044]">
                <v:stroke endarrow="block"/>
                <v:shadow on="t" color="black" opacity="26214f" origin="-.5,-.5" offset=".74836mm,.74836mm"/>
                <w10:wrap anchorx="margin"/>
              </v:shape>
            </w:pict>
          </mc:Fallback>
        </mc:AlternateContent>
      </w:r>
    </w:p>
    <w:p w14:paraId="7A3FA67A" w14:textId="77777777" w:rsidR="00FD1BC9" w:rsidRPr="00ED2863" w:rsidRDefault="00FD1BC9" w:rsidP="00BE0FF4">
      <w:pPr>
        <w:jc w:val="both"/>
      </w:pPr>
      <w:r w:rsidRPr="00ED2863">
        <w:rPr>
          <w:noProof/>
        </w:rPr>
        <mc:AlternateContent>
          <mc:Choice Requires="wps">
            <w:drawing>
              <wp:anchor distT="0" distB="0" distL="114300" distR="114300" simplePos="0" relativeHeight="251706879" behindDoc="0" locked="0" layoutInCell="1" allowOverlap="1" wp14:anchorId="0B106006" wp14:editId="0E4088F2">
                <wp:simplePos x="0" y="0"/>
                <wp:positionH relativeFrom="margin">
                  <wp:posOffset>2523309</wp:posOffset>
                </wp:positionH>
                <wp:positionV relativeFrom="paragraph">
                  <wp:posOffset>167730</wp:posOffset>
                </wp:positionV>
                <wp:extent cx="1057638" cy="763814"/>
                <wp:effectExtent l="38100" t="38100" r="123825" b="113030"/>
                <wp:wrapNone/>
                <wp:docPr id="24" name="Rettangolo 24"/>
                <wp:cNvGraphicFramePr/>
                <a:graphic xmlns:a="http://schemas.openxmlformats.org/drawingml/2006/main">
                  <a:graphicData uri="http://schemas.microsoft.com/office/word/2010/wordprocessingShape">
                    <wps:wsp>
                      <wps:cNvSpPr/>
                      <wps:spPr>
                        <a:xfrm>
                          <a:off x="0" y="0"/>
                          <a:ext cx="1057638" cy="763814"/>
                        </a:xfrm>
                        <a:prstGeom prst="rect">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9D57EFB" w14:textId="77777777" w:rsidR="00FD1BC9" w:rsidRPr="00FB392E" w:rsidRDefault="00FD1BC9" w:rsidP="00FD1BC9">
                            <w:pPr>
                              <w:jc w:val="center"/>
                              <w:rPr>
                                <w:rFonts w:ascii="Segoe UI" w:hAnsi="Segoe UI" w:cs="Segoe UI"/>
                                <w:color w:val="F2F2F2" w:themeColor="background1" w:themeShade="F2"/>
                                <w:sz w:val="22"/>
                                <w:szCs w:val="18"/>
                              </w:rPr>
                            </w:pPr>
                            <w:r>
                              <w:rPr>
                                <w:rFonts w:ascii="Segoe UI" w:hAnsi="Segoe UI" w:cs="Segoe UI"/>
                                <w:color w:val="F2F2F2" w:themeColor="background1" w:themeShade="F2"/>
                                <w:sz w:val="22"/>
                                <w:szCs w:val="18"/>
                              </w:rPr>
                              <w:t>Feature</w:t>
                            </w:r>
                            <w:r>
                              <w:rPr>
                                <w:rFonts w:ascii="Segoe UI" w:hAnsi="Segoe UI" w:cs="Segoe UI"/>
                                <w:color w:val="F2F2F2" w:themeColor="background1" w:themeShade="F2"/>
                                <w:sz w:val="22"/>
                                <w:szCs w:val="18"/>
                              </w:rPr>
                              <w:br/>
                              <w:t>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06006" id="Rettangolo 24" o:spid="_x0000_s1035" style="position:absolute;left:0;text-align:left;margin-left:198.7pt;margin-top:13.2pt;width:83.3pt;height:60.15pt;z-index:25170687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" fillcolor="#00a0b8 [3204]" strokecolor="#004f5b [1604]" strokeweight="2pt">
                <v:shadow on="t" color="black" opacity="26214f" origin="-.5,-.5" offset=".74836mm,.74836mm"/>
                <v:textbox>
                  <w:txbxContent>
                    <w:p w14:paraId="79D57EFB" w14:textId="77777777" w:rsidR="00FD1BC9" w:rsidRPr="00FB392E" w:rsidRDefault="00FD1BC9" w:rsidP="00FD1BC9">
                      <w:pPr>
                        <w:jc w:val="center"/>
                        <w:rPr>
                          <w:rFonts w:ascii="Segoe UI" w:hAnsi="Segoe UI" w:cs="Segoe UI"/>
                          <w:color w:val="F2F2F2" w:themeColor="background1" w:themeShade="F2"/>
                          <w:sz w:val="22"/>
                          <w:szCs w:val="18"/>
                        </w:rPr>
                      </w:pPr>
                      <w:r>
                        <w:rPr>
                          <w:rFonts w:ascii="Segoe UI" w:hAnsi="Segoe UI" w:cs="Segoe UI"/>
                          <w:color w:val="F2F2F2" w:themeColor="background1" w:themeShade="F2"/>
                          <w:sz w:val="22"/>
                          <w:szCs w:val="18"/>
                        </w:rPr>
                        <w:t>Feature</w:t>
                      </w:r>
                      <w:r>
                        <w:rPr>
                          <w:rFonts w:ascii="Segoe UI" w:hAnsi="Segoe UI" w:cs="Segoe UI"/>
                          <w:color w:val="F2F2F2" w:themeColor="background1" w:themeShade="F2"/>
                          <w:sz w:val="22"/>
                          <w:szCs w:val="18"/>
                        </w:rPr>
                        <w:br/>
                        <w:t>Extraction</w:t>
                      </w:r>
                    </w:p>
                  </w:txbxContent>
                </v:textbox>
                <w10:wrap anchorx="margin"/>
              </v:rect>
            </w:pict>
          </mc:Fallback>
        </mc:AlternateContent>
      </w:r>
    </w:p>
    <w:p w14:paraId="76E28789" w14:textId="77777777" w:rsidR="00FD1BC9" w:rsidRPr="00ED2863" w:rsidRDefault="00FD1BC9" w:rsidP="00BE0FF4">
      <w:pPr>
        <w:jc w:val="both"/>
      </w:pPr>
    </w:p>
    <w:p w14:paraId="6B767E4A" w14:textId="77777777" w:rsidR="00FD1BC9" w:rsidRPr="00ED2863" w:rsidRDefault="00FD1BC9" w:rsidP="00BE0FF4">
      <w:pPr>
        <w:jc w:val="both"/>
      </w:pPr>
      <w:r w:rsidRPr="00ED2863">
        <w:rPr>
          <w:noProof/>
        </w:rPr>
        <mc:AlternateContent>
          <mc:Choice Requires="wps">
            <w:drawing>
              <wp:anchor distT="0" distB="0" distL="114300" distR="114300" simplePos="0" relativeHeight="251705855" behindDoc="0" locked="0" layoutInCell="1" allowOverlap="1" wp14:anchorId="5CD25952" wp14:editId="0CB97B7B">
                <wp:simplePos x="0" y="0"/>
                <wp:positionH relativeFrom="margin">
                  <wp:align>center</wp:align>
                </wp:positionH>
                <wp:positionV relativeFrom="paragraph">
                  <wp:posOffset>75565</wp:posOffset>
                </wp:positionV>
                <wp:extent cx="0" cy="378823"/>
                <wp:effectExtent l="76200" t="19050" r="133350" b="97790"/>
                <wp:wrapNone/>
                <wp:docPr id="25" name="Connettore 2 25"/>
                <wp:cNvGraphicFramePr/>
                <a:graphic xmlns:a="http://schemas.openxmlformats.org/drawingml/2006/main">
                  <a:graphicData uri="http://schemas.microsoft.com/office/word/2010/wordprocessingShape">
                    <wps:wsp>
                      <wps:cNvCnPr/>
                      <wps:spPr>
                        <a:xfrm>
                          <a:off x="0" y="0"/>
                          <a:ext cx="0" cy="378823"/>
                        </a:xfrm>
                        <a:prstGeom prst="straightConnector1">
                          <a:avLst/>
                        </a:prstGeom>
                        <a:ln>
                          <a:tailEnd type="triangle"/>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B3166D" id="Connettore 2 25" o:spid="_x0000_s1026" type="#_x0000_t32" style="position:absolute;margin-left:0;margin-top:5.95pt;width:0;height:29.85pt;z-index:251705855;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" strokecolor="#0097ae [3044]">
                <v:stroke endarrow="block"/>
                <v:shadow on="t" color="black" opacity="26214f" origin="-.5,-.5" offset=".74836mm,.74836mm"/>
                <w10:wrap anchorx="margin"/>
              </v:shape>
            </w:pict>
          </mc:Fallback>
        </mc:AlternateContent>
      </w:r>
    </w:p>
    <w:p w14:paraId="3BD7CFE6" w14:textId="77777777" w:rsidR="00FD1BC9" w:rsidRPr="00ED2863" w:rsidRDefault="00FD1BC9" w:rsidP="00BE0FF4">
      <w:pPr>
        <w:jc w:val="both"/>
      </w:pPr>
      <w:r w:rsidRPr="00ED2863">
        <w:rPr>
          <w:noProof/>
        </w:rPr>
        <mc:AlternateContent>
          <mc:Choice Requires="wps">
            <w:drawing>
              <wp:anchor distT="0" distB="0" distL="114300" distR="114300" simplePos="0" relativeHeight="251704831" behindDoc="0" locked="0" layoutInCell="1" allowOverlap="1" wp14:anchorId="42C2C53F" wp14:editId="4ED111A8">
                <wp:simplePos x="0" y="0"/>
                <wp:positionH relativeFrom="margin">
                  <wp:posOffset>2386793</wp:posOffset>
                </wp:positionH>
                <wp:positionV relativeFrom="paragraph">
                  <wp:posOffset>79952</wp:posOffset>
                </wp:positionV>
                <wp:extent cx="1278082" cy="464820"/>
                <wp:effectExtent l="38100" t="38100" r="113030" b="106680"/>
                <wp:wrapNone/>
                <wp:docPr id="26" name="Rettangolo 26"/>
                <wp:cNvGraphicFramePr/>
                <a:graphic xmlns:a="http://schemas.openxmlformats.org/drawingml/2006/main">
                  <a:graphicData uri="http://schemas.microsoft.com/office/word/2010/wordprocessingShape">
                    <wps:wsp>
                      <wps:cNvSpPr/>
                      <wps:spPr>
                        <a:xfrm>
                          <a:off x="0" y="0"/>
                          <a:ext cx="1278082" cy="464820"/>
                        </a:xfrm>
                        <a:prstGeom prst="rect">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82AC205" w14:textId="3E7ECE4F" w:rsidR="00FD1BC9" w:rsidRPr="00FB392E" w:rsidRDefault="00FD1BC9" w:rsidP="00FD1BC9">
                            <w:pPr>
                              <w:jc w:val="center"/>
                              <w:rPr>
                                <w:rFonts w:ascii="Segoe UI" w:hAnsi="Segoe UI" w:cs="Segoe UI"/>
                                <w:color w:val="F2F2F2" w:themeColor="background1" w:themeShade="F2"/>
                                <w:sz w:val="22"/>
                                <w:szCs w:val="18"/>
                              </w:rPr>
                            </w:pPr>
                            <w:r>
                              <w:rPr>
                                <w:rFonts w:ascii="Segoe UI" w:hAnsi="Segoe UI" w:cs="Segoe UI"/>
                                <w:color w:val="F2F2F2" w:themeColor="background1" w:themeShade="F2"/>
                                <w:sz w:val="22"/>
                                <w:szCs w:val="18"/>
                              </w:rPr>
                              <w:t>Store templates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2C53F" id="Rettangolo 26" o:spid="_x0000_s1036" style="position:absolute;left:0;text-align:left;margin-left:187.95pt;margin-top:6.3pt;width:100.65pt;height:36.6pt;z-index:25170483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" fillcolor="#00a0b8 [3204]" strokecolor="#004f5b [1604]" strokeweight="2pt">
                <v:shadow on="t" color="black" opacity="26214f" origin="-.5,-.5" offset=".74836mm,.74836mm"/>
                <v:textbox>
                  <w:txbxContent>
                    <w:p w14:paraId="482AC205" w14:textId="3E7ECE4F" w:rsidR="00FD1BC9" w:rsidRPr="00FB392E" w:rsidRDefault="00FD1BC9" w:rsidP="00FD1BC9">
                      <w:pPr>
                        <w:jc w:val="center"/>
                        <w:rPr>
                          <w:rFonts w:ascii="Segoe UI" w:hAnsi="Segoe UI" w:cs="Segoe UI"/>
                          <w:color w:val="F2F2F2" w:themeColor="background1" w:themeShade="F2"/>
                          <w:sz w:val="22"/>
                          <w:szCs w:val="18"/>
                        </w:rPr>
                      </w:pPr>
                      <w:r>
                        <w:rPr>
                          <w:rFonts w:ascii="Segoe UI" w:hAnsi="Segoe UI" w:cs="Segoe UI"/>
                          <w:color w:val="F2F2F2" w:themeColor="background1" w:themeShade="F2"/>
                          <w:sz w:val="22"/>
                          <w:szCs w:val="18"/>
                        </w:rPr>
                        <w:t>Store templates</w:t>
                      </w:r>
                    </w:p>
                  </w:txbxContent>
                </v:textbox>
                <w10:wrap anchorx="margin"/>
              </v:rect>
            </w:pict>
          </mc:Fallback>
        </mc:AlternateContent>
      </w:r>
    </w:p>
    <w:p w14:paraId="110F033D" w14:textId="77777777" w:rsidR="00FD1BC9" w:rsidRPr="00ED2863" w:rsidRDefault="00FD1BC9" w:rsidP="00BE0FF4">
      <w:pPr>
        <w:jc w:val="both"/>
      </w:pPr>
    </w:p>
    <w:p w14:paraId="01ED15F7" w14:textId="77777777" w:rsidR="001A795C" w:rsidRPr="00ED2863" w:rsidRDefault="001A795C" w:rsidP="00BE0FF4">
      <w:pPr>
        <w:pStyle w:val="Titolo3"/>
        <w:jc w:val="both"/>
      </w:pPr>
    </w:p>
    <w:p w14:paraId="297F123A" w14:textId="79385A4C" w:rsidR="00FB392E" w:rsidRPr="00ED2863" w:rsidRDefault="00FD1BC9" w:rsidP="00BE0FF4">
      <w:pPr>
        <w:pStyle w:val="Titolo3"/>
        <w:jc w:val="both"/>
      </w:pPr>
      <w:bookmarkStart w:id="19" w:name="_Toc95424535"/>
      <w:r w:rsidRPr="00ED2863">
        <w:t>Verification flow</w:t>
      </w:r>
      <w:bookmarkEnd w:id="19"/>
    </w:p>
    <w:p w14:paraId="0AEAF944" w14:textId="77777777" w:rsidR="00FB392E" w:rsidRPr="00ED2863" w:rsidRDefault="00FB392E" w:rsidP="00BE0FF4">
      <w:pPr>
        <w:jc w:val="both"/>
      </w:pPr>
      <w:r w:rsidRPr="00ED2863">
        <w:rPr>
          <w:noProof/>
        </w:rPr>
        <mc:AlternateContent>
          <mc:Choice Requires="wps">
            <w:drawing>
              <wp:anchor distT="0" distB="0" distL="114300" distR="114300" simplePos="0" relativeHeight="251700735" behindDoc="0" locked="0" layoutInCell="1" allowOverlap="1" wp14:anchorId="21C3209B" wp14:editId="18572ACF">
                <wp:simplePos x="0" y="0"/>
                <wp:positionH relativeFrom="margin">
                  <wp:posOffset>2069465</wp:posOffset>
                </wp:positionH>
                <wp:positionV relativeFrom="paragraph">
                  <wp:posOffset>221796</wp:posOffset>
                </wp:positionV>
                <wp:extent cx="1906905" cy="458289"/>
                <wp:effectExtent l="38100" t="38100" r="112395" b="113665"/>
                <wp:wrapNone/>
                <wp:docPr id="10" name="Rettangolo 10"/>
                <wp:cNvGraphicFramePr/>
                <a:graphic xmlns:a="http://schemas.openxmlformats.org/drawingml/2006/main">
                  <a:graphicData uri="http://schemas.microsoft.com/office/word/2010/wordprocessingShape">
                    <wps:wsp>
                      <wps:cNvSpPr/>
                      <wps:spPr>
                        <a:xfrm>
                          <a:off x="0" y="0"/>
                          <a:ext cx="1906905" cy="458289"/>
                        </a:xfrm>
                        <a:prstGeom prst="rect">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C6A4B4B" w14:textId="5A6BAE65" w:rsidR="00FB392E" w:rsidRPr="00FB392E" w:rsidRDefault="00FB392E" w:rsidP="00FB392E">
                            <w:pPr>
                              <w:jc w:val="center"/>
                              <w:rPr>
                                <w:rFonts w:ascii="Segoe UI" w:hAnsi="Segoe UI" w:cs="Segoe UI"/>
                                <w:color w:val="F2F2F2" w:themeColor="background1" w:themeShade="F2"/>
                                <w:sz w:val="22"/>
                                <w:szCs w:val="18"/>
                              </w:rPr>
                            </w:pPr>
                            <w:r>
                              <w:rPr>
                                <w:rFonts w:ascii="Segoe UI" w:hAnsi="Segoe UI" w:cs="Segoe UI"/>
                                <w:color w:val="F2F2F2" w:themeColor="background1" w:themeShade="F2"/>
                                <w:sz w:val="22"/>
                                <w:szCs w:val="18"/>
                              </w:rPr>
                              <w:t>Get segmented ear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3209B" id="Rettangolo 10" o:spid="_x0000_s1037" style="position:absolute;left:0;text-align:left;margin-left:162.95pt;margin-top:17.45pt;width:150.15pt;height:36.1pt;z-index:25170073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" fillcolor="#00a0b8 [3204]" strokecolor="#004f5b [1604]" strokeweight="2pt">
                <v:shadow on="t" color="black" opacity="26214f" origin="-.5,-.5" offset=".74836mm,.74836mm"/>
                <v:textbox>
                  <w:txbxContent>
                    <w:p w14:paraId="1C6A4B4B" w14:textId="5A6BAE65" w:rsidR="00FB392E" w:rsidRPr="00FB392E" w:rsidRDefault="00FB392E" w:rsidP="00FB392E">
                      <w:pPr>
                        <w:jc w:val="center"/>
                        <w:rPr>
                          <w:rFonts w:ascii="Segoe UI" w:hAnsi="Segoe UI" w:cs="Segoe UI"/>
                          <w:color w:val="F2F2F2" w:themeColor="background1" w:themeShade="F2"/>
                          <w:sz w:val="22"/>
                          <w:szCs w:val="18"/>
                        </w:rPr>
                      </w:pPr>
                      <w:r>
                        <w:rPr>
                          <w:rFonts w:ascii="Segoe UI" w:hAnsi="Segoe UI" w:cs="Segoe UI"/>
                          <w:color w:val="F2F2F2" w:themeColor="background1" w:themeShade="F2"/>
                          <w:sz w:val="22"/>
                          <w:szCs w:val="18"/>
                        </w:rPr>
                        <w:t>Get segmented ear image</w:t>
                      </w:r>
                    </w:p>
                  </w:txbxContent>
                </v:textbox>
                <w10:wrap anchorx="margin"/>
              </v:rect>
            </w:pict>
          </mc:Fallback>
        </mc:AlternateContent>
      </w:r>
    </w:p>
    <w:p w14:paraId="73695009" w14:textId="77777777" w:rsidR="00FB392E" w:rsidRPr="00ED2863" w:rsidRDefault="00FB392E" w:rsidP="00BE0FF4">
      <w:pPr>
        <w:jc w:val="both"/>
      </w:pPr>
      <w:r w:rsidRPr="00ED2863">
        <w:rPr>
          <w:noProof/>
        </w:rPr>
        <mc:AlternateContent>
          <mc:Choice Requires="wps">
            <w:drawing>
              <wp:anchor distT="0" distB="0" distL="114300" distR="114300" simplePos="0" relativeHeight="251699711" behindDoc="0" locked="0" layoutInCell="1" allowOverlap="1" wp14:anchorId="3E371E50" wp14:editId="6D5B4D24">
                <wp:simplePos x="0" y="0"/>
                <wp:positionH relativeFrom="column">
                  <wp:posOffset>3028224</wp:posOffset>
                </wp:positionH>
                <wp:positionV relativeFrom="paragraph">
                  <wp:posOffset>246652</wp:posOffset>
                </wp:positionV>
                <wp:extent cx="0" cy="266700"/>
                <wp:effectExtent l="76200" t="19050" r="114300" b="95250"/>
                <wp:wrapNone/>
                <wp:docPr id="11" name="Connettore 2 11"/>
                <wp:cNvGraphicFramePr/>
                <a:graphic xmlns:a="http://schemas.openxmlformats.org/drawingml/2006/main">
                  <a:graphicData uri="http://schemas.microsoft.com/office/word/2010/wordprocessingShape">
                    <wps:wsp>
                      <wps:cNvCnPr/>
                      <wps:spPr>
                        <a:xfrm flipH="1">
                          <a:off x="0" y="0"/>
                          <a:ext cx="0" cy="266700"/>
                        </a:xfrm>
                        <a:prstGeom prst="straightConnector1">
                          <a:avLst/>
                        </a:prstGeom>
                        <a:ln>
                          <a:tailEnd type="triangle"/>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97B5AF" id="Connettore 2 11" o:spid="_x0000_s1026" type="#_x0000_t32" style="position:absolute;margin-left:238.45pt;margin-top:19.4pt;width:0;height:21pt;flip:x;z-index:2516997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" strokecolor="#0097ae [3044]">
                <v:stroke endarrow="block"/>
                <v:shadow on="t" color="black" opacity="26214f" origin="-.5,-.5" offset=".74836mm,.74836mm"/>
              </v:shape>
            </w:pict>
          </mc:Fallback>
        </mc:AlternateContent>
      </w:r>
    </w:p>
    <w:p w14:paraId="2A305B2A" w14:textId="77777777" w:rsidR="00FB392E" w:rsidRPr="00ED2863" w:rsidRDefault="00FB392E" w:rsidP="00BE0FF4">
      <w:pPr>
        <w:jc w:val="both"/>
      </w:pPr>
      <w:r w:rsidRPr="00ED2863">
        <w:rPr>
          <w:noProof/>
        </w:rPr>
        <mc:AlternateContent>
          <mc:Choice Requires="wps">
            <w:drawing>
              <wp:anchor distT="0" distB="0" distL="114300" distR="114300" simplePos="0" relativeHeight="251698687" behindDoc="0" locked="0" layoutInCell="1" allowOverlap="1" wp14:anchorId="0CB99A5F" wp14:editId="253FB6DE">
                <wp:simplePos x="0" y="0"/>
                <wp:positionH relativeFrom="margin">
                  <wp:posOffset>2412365</wp:posOffset>
                </wp:positionH>
                <wp:positionV relativeFrom="paragraph">
                  <wp:posOffset>146231</wp:posOffset>
                </wp:positionV>
                <wp:extent cx="1227908" cy="478971"/>
                <wp:effectExtent l="38100" t="38100" r="106045" b="111760"/>
                <wp:wrapNone/>
                <wp:docPr id="12" name="Rettangolo 12"/>
                <wp:cNvGraphicFramePr/>
                <a:graphic xmlns:a="http://schemas.openxmlformats.org/drawingml/2006/main">
                  <a:graphicData uri="http://schemas.microsoft.com/office/word/2010/wordprocessingShape">
                    <wps:wsp>
                      <wps:cNvSpPr/>
                      <wps:spPr>
                        <a:xfrm>
                          <a:off x="0" y="0"/>
                          <a:ext cx="1227908" cy="478971"/>
                        </a:xfrm>
                        <a:prstGeom prst="rect">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F82300B" w14:textId="793DB670" w:rsidR="00FB392E" w:rsidRPr="00FB392E" w:rsidRDefault="00FB392E" w:rsidP="00FB392E">
                            <w:pPr>
                              <w:jc w:val="center"/>
                              <w:rPr>
                                <w:rFonts w:ascii="Segoe UI" w:hAnsi="Segoe UI" w:cs="Segoe UI"/>
                                <w:color w:val="F2F2F2" w:themeColor="background1" w:themeShade="F2"/>
                                <w:sz w:val="22"/>
                                <w:szCs w:val="18"/>
                              </w:rPr>
                            </w:pPr>
                            <w:r>
                              <w:rPr>
                                <w:rFonts w:ascii="Segoe UI" w:hAnsi="Segoe UI" w:cs="Segoe UI"/>
                                <w:color w:val="F2F2F2" w:themeColor="background1" w:themeShade="F2"/>
                                <w:sz w:val="22"/>
                                <w:szCs w:val="18"/>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99A5F" id="Rettangolo 12" o:spid="_x0000_s1038" style="position:absolute;left:0;text-align:left;margin-left:189.95pt;margin-top:11.5pt;width:96.7pt;height:37.7pt;z-index:2516986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" fillcolor="#00a0b8 [3204]" strokecolor="#004f5b [1604]" strokeweight="2pt">
                <v:shadow on="t" color="black" opacity="26214f" origin="-.5,-.5" offset=".74836mm,.74836mm"/>
                <v:textbox>
                  <w:txbxContent>
                    <w:p w14:paraId="3F82300B" w14:textId="793DB670" w:rsidR="00FB392E" w:rsidRPr="00FB392E" w:rsidRDefault="00FB392E" w:rsidP="00FB392E">
                      <w:pPr>
                        <w:jc w:val="center"/>
                        <w:rPr>
                          <w:rFonts w:ascii="Segoe UI" w:hAnsi="Segoe UI" w:cs="Segoe UI"/>
                          <w:color w:val="F2F2F2" w:themeColor="background1" w:themeShade="F2"/>
                          <w:sz w:val="22"/>
                          <w:szCs w:val="18"/>
                        </w:rPr>
                      </w:pPr>
                      <w:r>
                        <w:rPr>
                          <w:rFonts w:ascii="Segoe UI" w:hAnsi="Segoe UI" w:cs="Segoe UI"/>
                          <w:color w:val="F2F2F2" w:themeColor="background1" w:themeShade="F2"/>
                          <w:sz w:val="22"/>
                          <w:szCs w:val="18"/>
                        </w:rPr>
                        <w:t>Pre-processing</w:t>
                      </w:r>
                    </w:p>
                  </w:txbxContent>
                </v:textbox>
                <w10:wrap anchorx="margin"/>
              </v:rect>
            </w:pict>
          </mc:Fallback>
        </mc:AlternateContent>
      </w:r>
    </w:p>
    <w:p w14:paraId="1C261155" w14:textId="77777777" w:rsidR="00FB392E" w:rsidRPr="00ED2863" w:rsidRDefault="00FB392E" w:rsidP="00BE0FF4">
      <w:pPr>
        <w:jc w:val="both"/>
      </w:pPr>
      <w:r w:rsidRPr="00ED2863">
        <w:rPr>
          <w:noProof/>
        </w:rPr>
        <mc:AlternateContent>
          <mc:Choice Requires="wps">
            <w:drawing>
              <wp:anchor distT="0" distB="0" distL="114300" distR="114300" simplePos="0" relativeHeight="251697663" behindDoc="0" locked="0" layoutInCell="1" allowOverlap="1" wp14:anchorId="6111D3DA" wp14:editId="03F93E78">
                <wp:simplePos x="0" y="0"/>
                <wp:positionH relativeFrom="margin">
                  <wp:align>center</wp:align>
                </wp:positionH>
                <wp:positionV relativeFrom="paragraph">
                  <wp:posOffset>156063</wp:posOffset>
                </wp:positionV>
                <wp:extent cx="0" cy="378823"/>
                <wp:effectExtent l="76200" t="19050" r="133350" b="97790"/>
                <wp:wrapNone/>
                <wp:docPr id="13" name="Connettore 2 13"/>
                <wp:cNvGraphicFramePr/>
                <a:graphic xmlns:a="http://schemas.openxmlformats.org/drawingml/2006/main">
                  <a:graphicData uri="http://schemas.microsoft.com/office/word/2010/wordprocessingShape">
                    <wps:wsp>
                      <wps:cNvCnPr/>
                      <wps:spPr>
                        <a:xfrm>
                          <a:off x="0" y="0"/>
                          <a:ext cx="0" cy="378823"/>
                        </a:xfrm>
                        <a:prstGeom prst="straightConnector1">
                          <a:avLst/>
                        </a:prstGeom>
                        <a:ln>
                          <a:tailEnd type="triangle"/>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F2A5BC" id="Connettore 2 13" o:spid="_x0000_s1026" type="#_x0000_t32" style="position:absolute;margin-left:0;margin-top:12.3pt;width:0;height:29.85pt;z-index:251697663;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" strokecolor="#0097ae [3044]">
                <v:stroke endarrow="block"/>
                <v:shadow on="t" color="black" opacity="26214f" origin="-.5,-.5" offset=".74836mm,.74836mm"/>
                <w10:wrap anchorx="margin"/>
              </v:shape>
            </w:pict>
          </mc:Fallback>
        </mc:AlternateContent>
      </w:r>
    </w:p>
    <w:p w14:paraId="7B73B0C2" w14:textId="77777777" w:rsidR="00FB392E" w:rsidRPr="00ED2863" w:rsidRDefault="00FB392E" w:rsidP="00BE0FF4">
      <w:pPr>
        <w:jc w:val="both"/>
      </w:pPr>
      <w:r w:rsidRPr="00ED2863">
        <w:rPr>
          <w:noProof/>
        </w:rPr>
        <mc:AlternateContent>
          <mc:Choice Requires="wps">
            <w:drawing>
              <wp:anchor distT="0" distB="0" distL="114300" distR="114300" simplePos="0" relativeHeight="251696639" behindDoc="0" locked="0" layoutInCell="1" allowOverlap="1" wp14:anchorId="0BDE4721" wp14:editId="695B860B">
                <wp:simplePos x="0" y="0"/>
                <wp:positionH relativeFrom="margin">
                  <wp:posOffset>2523309</wp:posOffset>
                </wp:positionH>
                <wp:positionV relativeFrom="paragraph">
                  <wp:posOffset>167730</wp:posOffset>
                </wp:positionV>
                <wp:extent cx="1057638" cy="763814"/>
                <wp:effectExtent l="38100" t="38100" r="123825" b="113030"/>
                <wp:wrapNone/>
                <wp:docPr id="14" name="Rettangolo 14"/>
                <wp:cNvGraphicFramePr/>
                <a:graphic xmlns:a="http://schemas.openxmlformats.org/drawingml/2006/main">
                  <a:graphicData uri="http://schemas.microsoft.com/office/word/2010/wordprocessingShape">
                    <wps:wsp>
                      <wps:cNvSpPr/>
                      <wps:spPr>
                        <a:xfrm>
                          <a:off x="0" y="0"/>
                          <a:ext cx="1057638" cy="763814"/>
                        </a:xfrm>
                        <a:prstGeom prst="rect">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81F60DB" w14:textId="4D2B16C2" w:rsidR="00FB392E" w:rsidRPr="00FB392E" w:rsidRDefault="00FB392E" w:rsidP="00FB392E">
                            <w:pPr>
                              <w:jc w:val="center"/>
                              <w:rPr>
                                <w:rFonts w:ascii="Segoe UI" w:hAnsi="Segoe UI" w:cs="Segoe UI"/>
                                <w:color w:val="F2F2F2" w:themeColor="background1" w:themeShade="F2"/>
                                <w:sz w:val="22"/>
                                <w:szCs w:val="18"/>
                              </w:rPr>
                            </w:pPr>
                            <w:r>
                              <w:rPr>
                                <w:rFonts w:ascii="Segoe UI" w:hAnsi="Segoe UI" w:cs="Segoe UI"/>
                                <w:color w:val="F2F2F2" w:themeColor="background1" w:themeShade="F2"/>
                                <w:sz w:val="22"/>
                                <w:szCs w:val="18"/>
                              </w:rPr>
                              <w:t>Feature</w:t>
                            </w:r>
                            <w:r>
                              <w:rPr>
                                <w:rFonts w:ascii="Segoe UI" w:hAnsi="Segoe UI" w:cs="Segoe UI"/>
                                <w:color w:val="F2F2F2" w:themeColor="background1" w:themeShade="F2"/>
                                <w:sz w:val="22"/>
                                <w:szCs w:val="18"/>
                              </w:rPr>
                              <w:br/>
                              <w:t>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E4721" id="Rettangolo 14" o:spid="_x0000_s1039" style="position:absolute;left:0;text-align:left;margin-left:198.7pt;margin-top:13.2pt;width:83.3pt;height:60.15pt;z-index:2516966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" fillcolor="#00a0b8 [3204]" strokecolor="#004f5b [1604]" strokeweight="2pt">
                <v:shadow on="t" color="black" opacity="26214f" origin="-.5,-.5" offset=".74836mm,.74836mm"/>
                <v:textbox>
                  <w:txbxContent>
                    <w:p w14:paraId="681F60DB" w14:textId="4D2B16C2" w:rsidR="00FB392E" w:rsidRPr="00FB392E" w:rsidRDefault="00FB392E" w:rsidP="00FB392E">
                      <w:pPr>
                        <w:jc w:val="center"/>
                        <w:rPr>
                          <w:rFonts w:ascii="Segoe UI" w:hAnsi="Segoe UI" w:cs="Segoe UI"/>
                          <w:color w:val="F2F2F2" w:themeColor="background1" w:themeShade="F2"/>
                          <w:sz w:val="22"/>
                          <w:szCs w:val="18"/>
                        </w:rPr>
                      </w:pPr>
                      <w:r>
                        <w:rPr>
                          <w:rFonts w:ascii="Segoe UI" w:hAnsi="Segoe UI" w:cs="Segoe UI"/>
                          <w:color w:val="F2F2F2" w:themeColor="background1" w:themeShade="F2"/>
                          <w:sz w:val="22"/>
                          <w:szCs w:val="18"/>
                        </w:rPr>
                        <w:t>Feature</w:t>
                      </w:r>
                      <w:r>
                        <w:rPr>
                          <w:rFonts w:ascii="Segoe UI" w:hAnsi="Segoe UI" w:cs="Segoe UI"/>
                          <w:color w:val="F2F2F2" w:themeColor="background1" w:themeShade="F2"/>
                          <w:sz w:val="22"/>
                          <w:szCs w:val="18"/>
                        </w:rPr>
                        <w:br/>
                        <w:t>Extraction</w:t>
                      </w:r>
                    </w:p>
                  </w:txbxContent>
                </v:textbox>
                <w10:wrap anchorx="margin"/>
              </v:rect>
            </w:pict>
          </mc:Fallback>
        </mc:AlternateContent>
      </w:r>
    </w:p>
    <w:p w14:paraId="2050FC3D" w14:textId="77777777" w:rsidR="00FB392E" w:rsidRPr="00ED2863" w:rsidRDefault="00FB392E" w:rsidP="00BE0FF4">
      <w:pPr>
        <w:jc w:val="both"/>
      </w:pPr>
    </w:p>
    <w:p w14:paraId="5DE96A14" w14:textId="77777777" w:rsidR="00FB392E" w:rsidRPr="00ED2863" w:rsidRDefault="00FB392E" w:rsidP="00BE0FF4">
      <w:pPr>
        <w:jc w:val="both"/>
      </w:pPr>
      <w:r w:rsidRPr="00ED2863">
        <w:rPr>
          <w:noProof/>
        </w:rPr>
        <mc:AlternateContent>
          <mc:Choice Requires="wps">
            <w:drawing>
              <wp:anchor distT="0" distB="0" distL="114300" distR="114300" simplePos="0" relativeHeight="251695615" behindDoc="0" locked="0" layoutInCell="1" allowOverlap="1" wp14:anchorId="773231A7" wp14:editId="5BA7D5D1">
                <wp:simplePos x="0" y="0"/>
                <wp:positionH relativeFrom="margin">
                  <wp:align>center</wp:align>
                </wp:positionH>
                <wp:positionV relativeFrom="paragraph">
                  <wp:posOffset>75565</wp:posOffset>
                </wp:positionV>
                <wp:extent cx="0" cy="378823"/>
                <wp:effectExtent l="76200" t="19050" r="133350" b="97790"/>
                <wp:wrapNone/>
                <wp:docPr id="15" name="Connettore 2 15"/>
                <wp:cNvGraphicFramePr/>
                <a:graphic xmlns:a="http://schemas.openxmlformats.org/drawingml/2006/main">
                  <a:graphicData uri="http://schemas.microsoft.com/office/word/2010/wordprocessingShape">
                    <wps:wsp>
                      <wps:cNvCnPr/>
                      <wps:spPr>
                        <a:xfrm>
                          <a:off x="0" y="0"/>
                          <a:ext cx="0" cy="378823"/>
                        </a:xfrm>
                        <a:prstGeom prst="straightConnector1">
                          <a:avLst/>
                        </a:prstGeom>
                        <a:ln>
                          <a:tailEnd type="triangle"/>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792639" id="Connettore 2 15" o:spid="_x0000_s1026" type="#_x0000_t32" style="position:absolute;margin-left:0;margin-top:5.95pt;width:0;height:29.85pt;z-index:251695615;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" strokecolor="#0097ae [3044]">
                <v:stroke endarrow="block"/>
                <v:shadow on="t" color="black" opacity="26214f" origin="-.5,-.5" offset=".74836mm,.74836mm"/>
                <w10:wrap anchorx="margin"/>
              </v:shape>
            </w:pict>
          </mc:Fallback>
        </mc:AlternateContent>
      </w:r>
    </w:p>
    <w:p w14:paraId="5E976AC3" w14:textId="77777777" w:rsidR="00FB392E" w:rsidRPr="00ED2863" w:rsidRDefault="00FB392E" w:rsidP="00BE0FF4">
      <w:pPr>
        <w:jc w:val="both"/>
      </w:pPr>
      <w:r w:rsidRPr="00ED2863">
        <w:rPr>
          <w:noProof/>
        </w:rPr>
        <mc:AlternateContent>
          <mc:Choice Requires="wps">
            <w:drawing>
              <wp:anchor distT="0" distB="0" distL="114300" distR="114300" simplePos="0" relativeHeight="251694591" behindDoc="0" locked="0" layoutInCell="1" allowOverlap="1" wp14:anchorId="50C2A065" wp14:editId="593CE681">
                <wp:simplePos x="0" y="0"/>
                <wp:positionH relativeFrom="margin">
                  <wp:align>center</wp:align>
                </wp:positionH>
                <wp:positionV relativeFrom="paragraph">
                  <wp:posOffset>82369</wp:posOffset>
                </wp:positionV>
                <wp:extent cx="1103811" cy="464820"/>
                <wp:effectExtent l="38100" t="38100" r="115570" b="106680"/>
                <wp:wrapNone/>
                <wp:docPr id="16" name="Rettangolo 16"/>
                <wp:cNvGraphicFramePr/>
                <a:graphic xmlns:a="http://schemas.openxmlformats.org/drawingml/2006/main">
                  <a:graphicData uri="http://schemas.microsoft.com/office/word/2010/wordprocessingShape">
                    <wps:wsp>
                      <wps:cNvSpPr/>
                      <wps:spPr>
                        <a:xfrm>
                          <a:off x="0" y="0"/>
                          <a:ext cx="1103811" cy="464820"/>
                        </a:xfrm>
                        <a:prstGeom prst="rect">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B1B01B9" w14:textId="74ED5C68" w:rsidR="00FB392E" w:rsidRPr="00FB392E" w:rsidRDefault="00FB392E" w:rsidP="00FB392E">
                            <w:pPr>
                              <w:jc w:val="center"/>
                              <w:rPr>
                                <w:rFonts w:ascii="Segoe UI" w:hAnsi="Segoe UI" w:cs="Segoe UI"/>
                                <w:color w:val="F2F2F2" w:themeColor="background1" w:themeShade="F2"/>
                                <w:sz w:val="22"/>
                                <w:szCs w:val="18"/>
                              </w:rPr>
                            </w:pPr>
                            <w:r>
                              <w:rPr>
                                <w:rFonts w:ascii="Segoe UI" w:hAnsi="Segoe UI" w:cs="Segoe UI"/>
                                <w:color w:val="F2F2F2" w:themeColor="background1" w:themeShade="F2"/>
                                <w:sz w:val="22"/>
                                <w:szCs w:val="18"/>
                              </w:rPr>
                              <w:t>Matching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2A065" id="Rettangolo 16" o:spid="_x0000_s1040" style="position:absolute;left:0;text-align:left;margin-left:0;margin-top:6.5pt;width:86.9pt;height:36.6pt;z-index:25169459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" fillcolor="#00a0b8 [3204]" strokecolor="#004f5b [1604]" strokeweight="2pt">
                <v:shadow on="t" color="black" opacity="26214f" origin="-.5,-.5" offset=".74836mm,.74836mm"/>
                <v:textbox>
                  <w:txbxContent>
                    <w:p w14:paraId="7B1B01B9" w14:textId="74ED5C68" w:rsidR="00FB392E" w:rsidRPr="00FB392E" w:rsidRDefault="00FB392E" w:rsidP="00FB392E">
                      <w:pPr>
                        <w:jc w:val="center"/>
                        <w:rPr>
                          <w:rFonts w:ascii="Segoe UI" w:hAnsi="Segoe UI" w:cs="Segoe UI"/>
                          <w:color w:val="F2F2F2" w:themeColor="background1" w:themeShade="F2"/>
                          <w:sz w:val="22"/>
                          <w:szCs w:val="18"/>
                        </w:rPr>
                      </w:pPr>
                      <w:r>
                        <w:rPr>
                          <w:rFonts w:ascii="Segoe UI" w:hAnsi="Segoe UI" w:cs="Segoe UI"/>
                          <w:color w:val="F2F2F2" w:themeColor="background1" w:themeShade="F2"/>
                          <w:sz w:val="22"/>
                          <w:szCs w:val="18"/>
                        </w:rPr>
                        <w:t>Matching</w:t>
                      </w:r>
                    </w:p>
                  </w:txbxContent>
                </v:textbox>
                <w10:wrap anchorx="margin"/>
              </v:rect>
            </w:pict>
          </mc:Fallback>
        </mc:AlternateContent>
      </w:r>
    </w:p>
    <w:p w14:paraId="71E7B173" w14:textId="77777777" w:rsidR="00FB392E" w:rsidRPr="00ED2863" w:rsidRDefault="00FB392E" w:rsidP="00BE0FF4">
      <w:pPr>
        <w:jc w:val="both"/>
      </w:pPr>
      <w:r w:rsidRPr="00ED2863">
        <w:rPr>
          <w:noProof/>
        </w:rPr>
        <mc:AlternateContent>
          <mc:Choice Requires="wps">
            <w:drawing>
              <wp:anchor distT="0" distB="0" distL="114300" distR="114300" simplePos="0" relativeHeight="251693567" behindDoc="0" locked="0" layoutInCell="1" allowOverlap="1" wp14:anchorId="16CE261F" wp14:editId="28C7606D">
                <wp:simplePos x="0" y="0"/>
                <wp:positionH relativeFrom="margin">
                  <wp:posOffset>3027680</wp:posOffset>
                </wp:positionH>
                <wp:positionV relativeFrom="paragraph">
                  <wp:posOffset>164465</wp:posOffset>
                </wp:positionV>
                <wp:extent cx="1270" cy="341630"/>
                <wp:effectExtent l="57150" t="19050" r="151130" b="96520"/>
                <wp:wrapNone/>
                <wp:docPr id="17" name="Connettore 2 17"/>
                <wp:cNvGraphicFramePr/>
                <a:graphic xmlns:a="http://schemas.openxmlformats.org/drawingml/2006/main">
                  <a:graphicData uri="http://schemas.microsoft.com/office/word/2010/wordprocessingShape">
                    <wps:wsp>
                      <wps:cNvCnPr/>
                      <wps:spPr>
                        <a:xfrm>
                          <a:off x="0" y="0"/>
                          <a:ext cx="1270" cy="341630"/>
                        </a:xfrm>
                        <a:prstGeom prst="straightConnector1">
                          <a:avLst/>
                        </a:prstGeom>
                        <a:ln>
                          <a:tailEnd type="triangle"/>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1D8AE5" id="Connettore 2 17" o:spid="_x0000_s1026" type="#_x0000_t32" style="position:absolute;margin-left:238.4pt;margin-top:12.95pt;width:.1pt;height:26.9pt;z-index:2516935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" strokecolor="#0097ae [3044]">
                <v:stroke endarrow="block"/>
                <v:shadow on="t" color="black" opacity="26214f" origin="-.5,-.5" offset=".74836mm,.74836mm"/>
                <w10:wrap anchorx="margin"/>
              </v:shape>
            </w:pict>
          </mc:Fallback>
        </mc:AlternateContent>
      </w:r>
    </w:p>
    <w:p w14:paraId="608F7738" w14:textId="231EE259" w:rsidR="00FB392E" w:rsidRPr="00ED2863" w:rsidRDefault="00FB392E" w:rsidP="00BE0FF4">
      <w:pPr>
        <w:jc w:val="both"/>
      </w:pPr>
      <w:r w:rsidRPr="00ED2863">
        <w:rPr>
          <w:noProof/>
        </w:rPr>
        <mc:AlternateContent>
          <mc:Choice Requires="wps">
            <w:drawing>
              <wp:anchor distT="0" distB="0" distL="114300" distR="114300" simplePos="0" relativeHeight="251692543" behindDoc="0" locked="0" layoutInCell="1" allowOverlap="1" wp14:anchorId="78E88163" wp14:editId="3CF314D4">
                <wp:simplePos x="0" y="0"/>
                <wp:positionH relativeFrom="margin">
                  <wp:posOffset>2463981</wp:posOffset>
                </wp:positionH>
                <wp:positionV relativeFrom="paragraph">
                  <wp:posOffset>146050</wp:posOffset>
                </wp:positionV>
                <wp:extent cx="1108892" cy="451757"/>
                <wp:effectExtent l="38100" t="38100" r="110490" b="120015"/>
                <wp:wrapNone/>
                <wp:docPr id="18" name="Rettangolo 18"/>
                <wp:cNvGraphicFramePr/>
                <a:graphic xmlns:a="http://schemas.openxmlformats.org/drawingml/2006/main">
                  <a:graphicData uri="http://schemas.microsoft.com/office/word/2010/wordprocessingShape">
                    <wps:wsp>
                      <wps:cNvSpPr/>
                      <wps:spPr>
                        <a:xfrm>
                          <a:off x="0" y="0"/>
                          <a:ext cx="1108892" cy="451757"/>
                        </a:xfrm>
                        <a:prstGeom prst="rect">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C73BEB3" w14:textId="0860679E" w:rsidR="00FB392E" w:rsidRPr="00FB392E" w:rsidRDefault="00FB392E" w:rsidP="00FB392E">
                            <w:pPr>
                              <w:jc w:val="center"/>
                              <w:rPr>
                                <w:rFonts w:ascii="Segoe UI" w:hAnsi="Segoe UI" w:cs="Segoe UI"/>
                                <w:color w:val="F2F2F2" w:themeColor="background1" w:themeShade="F2"/>
                                <w:sz w:val="22"/>
                                <w:szCs w:val="18"/>
                              </w:rPr>
                            </w:pPr>
                            <w:r>
                              <w:rPr>
                                <w:rFonts w:ascii="Segoe UI" w:hAnsi="Segoe UI" w:cs="Segoe UI"/>
                                <w:color w:val="F2F2F2" w:themeColor="background1" w:themeShade="F2"/>
                                <w:sz w:val="22"/>
                                <w:szCs w:val="18"/>
                              </w:rPr>
                              <w:t>Decision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88163" id="Rettangolo 18" o:spid="_x0000_s1041" style="position:absolute;left:0;text-align:left;margin-left:194pt;margin-top:11.5pt;width:87.3pt;height:35.55pt;z-index:2516925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" fillcolor="#00a0b8 [3204]" strokecolor="#004f5b [1604]" strokeweight="2pt">
                <v:shadow on="t" color="black" opacity="26214f" origin="-.5,-.5" offset=".74836mm,.74836mm"/>
                <v:textbox>
                  <w:txbxContent>
                    <w:p w14:paraId="5C73BEB3" w14:textId="0860679E" w:rsidR="00FB392E" w:rsidRPr="00FB392E" w:rsidRDefault="00FB392E" w:rsidP="00FB392E">
                      <w:pPr>
                        <w:jc w:val="center"/>
                        <w:rPr>
                          <w:rFonts w:ascii="Segoe UI" w:hAnsi="Segoe UI" w:cs="Segoe UI"/>
                          <w:color w:val="F2F2F2" w:themeColor="background1" w:themeShade="F2"/>
                          <w:sz w:val="22"/>
                          <w:szCs w:val="18"/>
                        </w:rPr>
                      </w:pPr>
                      <w:r>
                        <w:rPr>
                          <w:rFonts w:ascii="Segoe UI" w:hAnsi="Segoe UI" w:cs="Segoe UI"/>
                          <w:color w:val="F2F2F2" w:themeColor="background1" w:themeShade="F2"/>
                          <w:sz w:val="22"/>
                          <w:szCs w:val="18"/>
                        </w:rPr>
                        <w:t>Decision</w:t>
                      </w:r>
                    </w:p>
                  </w:txbxContent>
                </v:textbox>
                <w10:wrap anchorx="margin"/>
              </v:rect>
            </w:pict>
          </mc:Fallback>
        </mc:AlternateContent>
      </w:r>
    </w:p>
    <w:p w14:paraId="7ADD95A7" w14:textId="70D47F27" w:rsidR="00FB392E" w:rsidRPr="00ED2863" w:rsidRDefault="00FB392E" w:rsidP="00BE0FF4">
      <w:pPr>
        <w:jc w:val="both"/>
      </w:pPr>
    </w:p>
    <w:p w14:paraId="0AAEF3F1" w14:textId="77777777" w:rsidR="001A795C" w:rsidRPr="00ED2863" w:rsidRDefault="001A795C" w:rsidP="00BE0FF4">
      <w:pPr>
        <w:jc w:val="both"/>
      </w:pPr>
      <w:r w:rsidRPr="00ED2863">
        <w:br w:type="page"/>
      </w:r>
    </w:p>
    <w:p w14:paraId="471B2EF7" w14:textId="6ED55F1E" w:rsidR="00C23A4E" w:rsidRPr="00ED2863" w:rsidRDefault="00C23A4E" w:rsidP="00BE0FF4">
      <w:pPr>
        <w:pStyle w:val="Titolo1"/>
        <w:jc w:val="both"/>
      </w:pPr>
      <w:bookmarkStart w:id="20" w:name="_Toc95424536"/>
      <w:r w:rsidRPr="00ED2863">
        <w:lastRenderedPageBreak/>
        <w:t>Evaluation</w:t>
      </w:r>
      <w:bookmarkEnd w:id="20"/>
    </w:p>
    <w:p w14:paraId="1C19D764" w14:textId="36CCA390" w:rsidR="009B64B0" w:rsidRPr="00ED2863" w:rsidRDefault="009B64B0" w:rsidP="00BE0FF4">
      <w:pPr>
        <w:pStyle w:val="Titolo2"/>
        <w:jc w:val="both"/>
      </w:pPr>
      <w:bookmarkStart w:id="21" w:name="_Toc95424537"/>
      <w:r w:rsidRPr="00ED2863">
        <w:t>Ear Detection</w:t>
      </w:r>
      <w:bookmarkEnd w:id="21"/>
    </w:p>
    <w:p w14:paraId="63AB8A8D" w14:textId="411B754B" w:rsidR="00FF3DDC" w:rsidRPr="00ED2863" w:rsidRDefault="00FF3DDC" w:rsidP="00BE0FF4">
      <w:pPr>
        <w:jc w:val="both"/>
      </w:pPr>
      <w:r w:rsidRPr="00ED2863">
        <w:t>Type of weights: Yolov5-nano</w:t>
      </w:r>
    </w:p>
    <w:p w14:paraId="13A810AC" w14:textId="65705539" w:rsidR="00FF3DDC" w:rsidRPr="00ED2863" w:rsidRDefault="00FF3DDC" w:rsidP="00BE0FF4">
      <w:pPr>
        <w:pStyle w:val="Titolo3"/>
        <w:jc w:val="both"/>
      </w:pPr>
      <w:bookmarkStart w:id="22" w:name="_Toc95424538"/>
      <w:r w:rsidRPr="00ED2863">
        <w:t>Epochs 0-30</w:t>
      </w:r>
      <w:bookmarkEnd w:id="22"/>
    </w:p>
    <w:p w14:paraId="28549EB1" w14:textId="60F4B41F" w:rsidR="009E1A4D" w:rsidRPr="00ED2863" w:rsidRDefault="005376C3" w:rsidP="00BE0FF4">
      <w:pPr>
        <w:keepNext/>
        <w:jc w:val="both"/>
      </w:pPr>
      <w:r w:rsidRPr="00ED2863">
        <w:rPr>
          <w:noProof/>
        </w:rPr>
        <mc:AlternateContent>
          <mc:Choice Requires="wps">
            <w:drawing>
              <wp:anchor distT="0" distB="0" distL="114300" distR="114300" simplePos="0" relativeHeight="251664895" behindDoc="0" locked="0" layoutInCell="1" allowOverlap="1" wp14:anchorId="13B05007" wp14:editId="662F192A">
                <wp:simplePos x="0" y="0"/>
                <wp:positionH relativeFrom="column">
                  <wp:posOffset>4282901</wp:posOffset>
                </wp:positionH>
                <wp:positionV relativeFrom="paragraph">
                  <wp:posOffset>256459</wp:posOffset>
                </wp:positionV>
                <wp:extent cx="2347154" cy="1316421"/>
                <wp:effectExtent l="0" t="0" r="0" b="0"/>
                <wp:wrapNone/>
                <wp:docPr id="64" name="Casella di testo 64"/>
                <wp:cNvGraphicFramePr/>
                <a:graphic xmlns:a="http://schemas.openxmlformats.org/drawingml/2006/main">
                  <a:graphicData uri="http://schemas.microsoft.com/office/word/2010/wordprocessingShape">
                    <wps:wsp>
                      <wps:cNvSpPr txBox="1"/>
                      <wps:spPr>
                        <a:xfrm>
                          <a:off x="0" y="0"/>
                          <a:ext cx="2347154" cy="1316421"/>
                        </a:xfrm>
                        <a:prstGeom prst="rect">
                          <a:avLst/>
                        </a:prstGeom>
                        <a:solidFill>
                          <a:schemeClr val="lt1"/>
                        </a:solidFill>
                        <a:ln w="6350">
                          <a:noFill/>
                        </a:ln>
                      </wps:spPr>
                      <wps:txbx>
                        <w:txbxContent>
                          <w:p w14:paraId="5EA7C3D6" w14:textId="412777AF" w:rsidR="009E1A4D" w:rsidRPr="009E1A4D" w:rsidRDefault="005376C3">
                            <w:pPr>
                              <w:rPr>
                                <w:i/>
                                <w:iCs/>
                              </w:rPr>
                            </w:pPr>
                            <w:r>
                              <w:rPr>
                                <w:i/>
                                <w:iCs/>
                              </w:rPr>
                              <w:t xml:space="preserve">Box, </w:t>
                            </w:r>
                            <w:r w:rsidR="009766D3">
                              <w:rPr>
                                <w:i/>
                                <w:iCs/>
                              </w:rPr>
                              <w:t>object,</w:t>
                            </w:r>
                            <w:r>
                              <w:rPr>
                                <w:i/>
                                <w:iCs/>
                              </w:rPr>
                              <w:t xml:space="preserve"> and class loss at training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3B05007" id="_x0000_t202" coordsize="21600,21600" o:spt="202" path="m,l,21600r21600,l21600,xe">
                <v:stroke joinstyle="miter"/>
                <v:path gradientshapeok="t" o:connecttype="rect"/>
              </v:shapetype>
              <v:shape id="Casella di testo 64" o:spid="_x0000_s1042" type="#_x0000_t202" style="position:absolute;left:0;text-align:left;margin-left:337.25pt;margin-top:20.2pt;width:184.8pt;height:103.65pt;z-index:25166489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" fillcolor="white [3201]" stroked="f" strokeweight=".5pt">
                <v:textbox>
                  <w:txbxContent>
                    <w:p w14:paraId="5EA7C3D6" w14:textId="412777AF" w:rsidR="009E1A4D" w:rsidRPr="009E1A4D" w:rsidRDefault="005376C3">
                      <w:pPr>
                        <w:rPr>
                          <w:i/>
                          <w:iCs/>
                        </w:rPr>
                      </w:pPr>
                      <w:r>
                        <w:rPr>
                          <w:i/>
                          <w:iCs/>
                        </w:rPr>
                        <w:t xml:space="preserve">Box, </w:t>
                      </w:r>
                      <w:r w:rsidR="009766D3">
                        <w:rPr>
                          <w:i/>
                          <w:iCs/>
                        </w:rPr>
                        <w:t>object,</w:t>
                      </w:r>
                      <w:r>
                        <w:rPr>
                          <w:i/>
                          <w:iCs/>
                        </w:rPr>
                        <w:t xml:space="preserve"> and class loss at training time</w:t>
                      </w:r>
                    </w:p>
                  </w:txbxContent>
                </v:textbox>
              </v:shape>
            </w:pict>
          </mc:Fallback>
        </mc:AlternateContent>
      </w:r>
      <w:r w:rsidRPr="00ED2863">
        <w:rPr>
          <w:noProof/>
        </w:rPr>
        <w:drawing>
          <wp:inline distT="0" distB="0" distL="0" distR="0" wp14:anchorId="0BDAA220" wp14:editId="474B8DD2">
            <wp:extent cx="4129361" cy="1702644"/>
            <wp:effectExtent l="0" t="0" r="508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8742" cy="1710635"/>
                    </a:xfrm>
                    <a:prstGeom prst="rect">
                      <a:avLst/>
                    </a:prstGeom>
                  </pic:spPr>
                </pic:pic>
              </a:graphicData>
            </a:graphic>
          </wp:inline>
        </w:drawing>
      </w:r>
    </w:p>
    <w:p w14:paraId="61DCDB52" w14:textId="49718546" w:rsidR="009E1A4D" w:rsidRPr="00ED2863" w:rsidRDefault="005376C3" w:rsidP="00BE0FF4">
      <w:pPr>
        <w:pStyle w:val="Didascalia"/>
        <w:jc w:val="both"/>
      </w:pPr>
      <w:r w:rsidRPr="00ED2863">
        <w:rPr>
          <w:noProof/>
        </w:rPr>
        <mc:AlternateContent>
          <mc:Choice Requires="wps">
            <w:drawing>
              <wp:anchor distT="0" distB="0" distL="114300" distR="114300" simplePos="0" relativeHeight="251671039" behindDoc="0" locked="0" layoutInCell="1" allowOverlap="1" wp14:anchorId="23129B88" wp14:editId="024A1F1A">
                <wp:simplePos x="0" y="0"/>
                <wp:positionH relativeFrom="column">
                  <wp:posOffset>4262715</wp:posOffset>
                </wp:positionH>
                <wp:positionV relativeFrom="paragraph">
                  <wp:posOffset>197218</wp:posOffset>
                </wp:positionV>
                <wp:extent cx="2399572" cy="1316421"/>
                <wp:effectExtent l="0" t="0" r="1270" b="0"/>
                <wp:wrapNone/>
                <wp:docPr id="71" name="Casella di testo 71"/>
                <wp:cNvGraphicFramePr/>
                <a:graphic xmlns:a="http://schemas.openxmlformats.org/drawingml/2006/main">
                  <a:graphicData uri="http://schemas.microsoft.com/office/word/2010/wordprocessingShape">
                    <wps:wsp>
                      <wps:cNvSpPr txBox="1"/>
                      <wps:spPr>
                        <a:xfrm>
                          <a:off x="0" y="0"/>
                          <a:ext cx="2399572" cy="1316421"/>
                        </a:xfrm>
                        <a:prstGeom prst="rect">
                          <a:avLst/>
                        </a:prstGeom>
                        <a:solidFill>
                          <a:schemeClr val="lt1"/>
                        </a:solidFill>
                        <a:ln w="6350">
                          <a:noFill/>
                        </a:ln>
                      </wps:spPr>
                      <wps:txbx>
                        <w:txbxContent>
                          <w:p w14:paraId="585298D2" w14:textId="39F038AF" w:rsidR="005376C3" w:rsidRPr="009E1A4D" w:rsidRDefault="005376C3" w:rsidP="005376C3">
                            <w:pPr>
                              <w:rPr>
                                <w:i/>
                                <w:iCs/>
                              </w:rPr>
                            </w:pPr>
                            <w:r>
                              <w:rPr>
                                <w:i/>
                                <w:iCs/>
                              </w:rPr>
                              <w:t xml:space="preserve">Box, </w:t>
                            </w:r>
                            <w:r w:rsidR="009766D3">
                              <w:rPr>
                                <w:i/>
                                <w:iCs/>
                              </w:rPr>
                              <w:t>object,</w:t>
                            </w:r>
                            <w:r>
                              <w:rPr>
                                <w:i/>
                                <w:iCs/>
                              </w:rPr>
                              <w:t xml:space="preserve"> and class loss at validation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129B88" id="Casella di testo 71" o:spid="_x0000_s1043" type="#_x0000_t202" style="position:absolute;left:0;text-align:left;margin-left:335.65pt;margin-top:15.55pt;width:188.95pt;height:103.65pt;z-index:2516710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" fillcolor="white [3201]" stroked="f" strokeweight=".5pt">
                <v:textbox>
                  <w:txbxContent>
                    <w:p w14:paraId="585298D2" w14:textId="39F038AF" w:rsidR="005376C3" w:rsidRPr="009E1A4D" w:rsidRDefault="005376C3" w:rsidP="005376C3">
                      <w:pPr>
                        <w:rPr>
                          <w:i/>
                          <w:iCs/>
                        </w:rPr>
                      </w:pPr>
                      <w:r>
                        <w:rPr>
                          <w:i/>
                          <w:iCs/>
                        </w:rPr>
                        <w:t xml:space="preserve">Box, </w:t>
                      </w:r>
                      <w:r w:rsidR="009766D3">
                        <w:rPr>
                          <w:i/>
                          <w:iCs/>
                        </w:rPr>
                        <w:t>object,</w:t>
                      </w:r>
                      <w:r>
                        <w:rPr>
                          <w:i/>
                          <w:iCs/>
                        </w:rPr>
                        <w:t xml:space="preserve"> and class loss at validation time</w:t>
                      </w:r>
                    </w:p>
                  </w:txbxContent>
                </v:textbox>
              </v:shape>
            </w:pict>
          </mc:Fallback>
        </mc:AlternateContent>
      </w:r>
      <w:r w:rsidRPr="00ED2863">
        <w:rPr>
          <w:noProof/>
        </w:rPr>
        <w:drawing>
          <wp:inline distT="0" distB="0" distL="0" distR="0" wp14:anchorId="636AEAE5" wp14:editId="2555A22B">
            <wp:extent cx="4111888" cy="1722744"/>
            <wp:effectExtent l="0" t="0" r="3175"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9848" cy="1734458"/>
                    </a:xfrm>
                    <a:prstGeom prst="rect">
                      <a:avLst/>
                    </a:prstGeom>
                  </pic:spPr>
                </pic:pic>
              </a:graphicData>
            </a:graphic>
          </wp:inline>
        </w:drawing>
      </w:r>
    </w:p>
    <w:p w14:paraId="7AE275E0" w14:textId="1698C775" w:rsidR="009E1A4D" w:rsidRPr="00ED2863" w:rsidRDefault="009E1A4D" w:rsidP="00BE0FF4">
      <w:pPr>
        <w:pStyle w:val="Didascalia"/>
        <w:jc w:val="both"/>
      </w:pPr>
    </w:p>
    <w:p w14:paraId="5CE1FC94" w14:textId="4DA3B5BE" w:rsidR="009E1A4D" w:rsidRPr="00ED2863" w:rsidRDefault="005376C3" w:rsidP="00BE0FF4">
      <w:pPr>
        <w:pStyle w:val="Didascalia"/>
        <w:jc w:val="both"/>
      </w:pPr>
      <w:r w:rsidRPr="00ED2863">
        <w:rPr>
          <w:noProof/>
        </w:rPr>
        <mc:AlternateContent>
          <mc:Choice Requires="wps">
            <w:drawing>
              <wp:anchor distT="0" distB="0" distL="114300" distR="114300" simplePos="0" relativeHeight="251673087" behindDoc="0" locked="0" layoutInCell="1" allowOverlap="1" wp14:anchorId="1C8007CD" wp14:editId="1D57860C">
                <wp:simplePos x="0" y="0"/>
                <wp:positionH relativeFrom="column">
                  <wp:posOffset>4269142</wp:posOffset>
                </wp:positionH>
                <wp:positionV relativeFrom="paragraph">
                  <wp:posOffset>5189</wp:posOffset>
                </wp:positionV>
                <wp:extent cx="2399572" cy="1316421"/>
                <wp:effectExtent l="0" t="0" r="1270" b="0"/>
                <wp:wrapNone/>
                <wp:docPr id="74" name="Casella di testo 74"/>
                <wp:cNvGraphicFramePr/>
                <a:graphic xmlns:a="http://schemas.openxmlformats.org/drawingml/2006/main">
                  <a:graphicData uri="http://schemas.microsoft.com/office/word/2010/wordprocessingShape">
                    <wps:wsp>
                      <wps:cNvSpPr txBox="1"/>
                      <wps:spPr>
                        <a:xfrm>
                          <a:off x="0" y="0"/>
                          <a:ext cx="2399572" cy="1316421"/>
                        </a:xfrm>
                        <a:prstGeom prst="rect">
                          <a:avLst/>
                        </a:prstGeom>
                        <a:solidFill>
                          <a:schemeClr val="lt1"/>
                        </a:solidFill>
                        <a:ln w="6350">
                          <a:noFill/>
                        </a:ln>
                      </wps:spPr>
                      <wps:txbx>
                        <w:txbxContent>
                          <w:p w14:paraId="40CDA828" w14:textId="55A4EAD2" w:rsidR="005376C3" w:rsidRPr="009E1A4D" w:rsidRDefault="005376C3" w:rsidP="005376C3">
                            <w:pPr>
                              <w:rPr>
                                <w:i/>
                                <w:iCs/>
                              </w:rPr>
                            </w:pPr>
                            <w:r>
                              <w:rPr>
                                <w:i/>
                                <w:iCs/>
                              </w:rPr>
                              <w:t>Final 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8007CD" id="Casella di testo 74" o:spid="_x0000_s1044" type="#_x0000_t202" style="position:absolute;left:0;text-align:left;margin-left:336.15pt;margin-top:.4pt;width:188.95pt;height:103.65pt;z-index:25167308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" fillcolor="white [3201]" stroked="f" strokeweight=".5pt">
                <v:textbox>
                  <w:txbxContent>
                    <w:p w14:paraId="40CDA828" w14:textId="55A4EAD2" w:rsidR="005376C3" w:rsidRPr="009E1A4D" w:rsidRDefault="005376C3" w:rsidP="005376C3">
                      <w:pPr>
                        <w:rPr>
                          <w:i/>
                          <w:iCs/>
                        </w:rPr>
                      </w:pPr>
                      <w:r>
                        <w:rPr>
                          <w:i/>
                          <w:iCs/>
                        </w:rPr>
                        <w:t>Final confusion matrix</w:t>
                      </w:r>
                    </w:p>
                  </w:txbxContent>
                </v:textbox>
              </v:shape>
            </w:pict>
          </mc:Fallback>
        </mc:AlternateContent>
      </w:r>
      <w:r w:rsidRPr="00ED2863">
        <w:rPr>
          <w:noProof/>
        </w:rPr>
        <w:drawing>
          <wp:inline distT="0" distB="0" distL="0" distR="0" wp14:anchorId="0E0B889A" wp14:editId="6C757C07">
            <wp:extent cx="4429014" cy="3321761"/>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50387" cy="3337790"/>
                    </a:xfrm>
                    <a:prstGeom prst="rect">
                      <a:avLst/>
                    </a:prstGeom>
                    <a:noFill/>
                  </pic:spPr>
                </pic:pic>
              </a:graphicData>
            </a:graphic>
          </wp:inline>
        </w:drawing>
      </w:r>
    </w:p>
    <w:p w14:paraId="74D7F6A8" w14:textId="27C0C2A6" w:rsidR="009E1A4D" w:rsidRPr="00ED2863" w:rsidRDefault="005376C3" w:rsidP="00BE0FF4">
      <w:pPr>
        <w:pStyle w:val="Didascalia"/>
        <w:jc w:val="both"/>
      </w:pPr>
      <w:r w:rsidRPr="00ED2863">
        <w:rPr>
          <w:noProof/>
        </w:rPr>
        <w:lastRenderedPageBreak/>
        <w:drawing>
          <wp:inline distT="0" distB="0" distL="0" distR="0" wp14:anchorId="2D8FB715" wp14:editId="5026F877">
            <wp:extent cx="2809507" cy="1873004"/>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4064" cy="1889375"/>
                    </a:xfrm>
                    <a:prstGeom prst="rect">
                      <a:avLst/>
                    </a:prstGeom>
                    <a:noFill/>
                  </pic:spPr>
                </pic:pic>
              </a:graphicData>
            </a:graphic>
          </wp:inline>
        </w:drawing>
      </w:r>
      <w:r w:rsidR="001954A7" w:rsidRPr="00ED2863">
        <w:rPr>
          <w:noProof/>
        </w:rPr>
        <w:drawing>
          <wp:inline distT="0" distB="0" distL="0" distR="0" wp14:anchorId="18D55DD4" wp14:editId="6D0428FA">
            <wp:extent cx="2836388" cy="1890926"/>
            <wp:effectExtent l="0" t="0" r="2540" b="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8881" cy="1919255"/>
                    </a:xfrm>
                    <a:prstGeom prst="rect">
                      <a:avLst/>
                    </a:prstGeom>
                    <a:noFill/>
                  </pic:spPr>
                </pic:pic>
              </a:graphicData>
            </a:graphic>
          </wp:inline>
        </w:drawing>
      </w:r>
    </w:p>
    <w:p w14:paraId="57B9D208" w14:textId="7A2195EF" w:rsidR="009E1A4D" w:rsidRPr="00ED2863" w:rsidRDefault="009E1A4D" w:rsidP="00BE0FF4">
      <w:pPr>
        <w:pStyle w:val="Didascalia"/>
        <w:jc w:val="both"/>
      </w:pPr>
    </w:p>
    <w:p w14:paraId="03AFBBBC" w14:textId="53DD31F8" w:rsidR="009E1A4D" w:rsidRPr="00ED2863" w:rsidRDefault="006972DE" w:rsidP="00BE0FF4">
      <w:pPr>
        <w:pStyle w:val="Didascalia"/>
        <w:jc w:val="both"/>
      </w:pPr>
      <w:r w:rsidRPr="00ED2863">
        <w:rPr>
          <w:noProof/>
        </w:rPr>
        <mc:AlternateContent>
          <mc:Choice Requires="wps">
            <w:drawing>
              <wp:anchor distT="0" distB="0" distL="114300" distR="114300" simplePos="0" relativeHeight="251675135" behindDoc="0" locked="0" layoutInCell="1" allowOverlap="1" wp14:anchorId="20864DFE" wp14:editId="715EFDBD">
                <wp:simplePos x="0" y="0"/>
                <wp:positionH relativeFrom="margin">
                  <wp:align>left</wp:align>
                </wp:positionH>
                <wp:positionV relativeFrom="paragraph">
                  <wp:posOffset>1956099</wp:posOffset>
                </wp:positionV>
                <wp:extent cx="4915535" cy="524435"/>
                <wp:effectExtent l="0" t="0" r="0" b="9525"/>
                <wp:wrapNone/>
                <wp:docPr id="83" name="Casella di testo 83"/>
                <wp:cNvGraphicFramePr/>
                <a:graphic xmlns:a="http://schemas.openxmlformats.org/drawingml/2006/main">
                  <a:graphicData uri="http://schemas.microsoft.com/office/word/2010/wordprocessingShape">
                    <wps:wsp>
                      <wps:cNvSpPr txBox="1"/>
                      <wps:spPr>
                        <a:xfrm>
                          <a:off x="0" y="0"/>
                          <a:ext cx="4915535" cy="524435"/>
                        </a:xfrm>
                        <a:prstGeom prst="rect">
                          <a:avLst/>
                        </a:prstGeom>
                        <a:solidFill>
                          <a:schemeClr val="lt1"/>
                        </a:solidFill>
                        <a:ln w="6350">
                          <a:noFill/>
                        </a:ln>
                      </wps:spPr>
                      <wps:txbx>
                        <w:txbxContent>
                          <w:p w14:paraId="4FEE0667" w14:textId="66C1F4ED" w:rsidR="001954A7" w:rsidRPr="009E1A4D" w:rsidRDefault="001954A7" w:rsidP="001954A7">
                            <w:pPr>
                              <w:rPr>
                                <w:i/>
                                <w:iCs/>
                              </w:rPr>
                            </w:pPr>
                            <w:r>
                              <w:rPr>
                                <w:i/>
                                <w:iCs/>
                              </w:rPr>
                              <w:t xml:space="preserve">F1, ROC, Precision/Confidence, Recall/Confidence curves.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64DFE" id="Casella di testo 83" o:spid="_x0000_s1045" type="#_x0000_t202" style="position:absolute;left:0;text-align:left;margin-left:0;margin-top:154pt;width:387.05pt;height:41.3pt;z-index:25167513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" fillcolor="white [3201]" stroked="f" strokeweight=".5pt">
                <v:textbox>
                  <w:txbxContent>
                    <w:p w14:paraId="4FEE0667" w14:textId="66C1F4ED" w:rsidR="001954A7" w:rsidRPr="009E1A4D" w:rsidRDefault="001954A7" w:rsidP="001954A7">
                      <w:pPr>
                        <w:rPr>
                          <w:i/>
                          <w:iCs/>
                        </w:rPr>
                      </w:pPr>
                      <w:r>
                        <w:rPr>
                          <w:i/>
                          <w:iCs/>
                        </w:rPr>
                        <w:t xml:space="preserve">F1, ROC, Precision/Confidence, Recall/Confidence curves. </w:t>
                      </w:r>
                    </w:p>
                  </w:txbxContent>
                </v:textbox>
                <w10:wrap anchorx="margin"/>
              </v:shape>
            </w:pict>
          </mc:Fallback>
        </mc:AlternateContent>
      </w:r>
      <w:r w:rsidR="001954A7" w:rsidRPr="00ED2863">
        <w:rPr>
          <w:noProof/>
        </w:rPr>
        <w:drawing>
          <wp:inline distT="0" distB="0" distL="0" distR="0" wp14:anchorId="2176F333" wp14:editId="5FE25759">
            <wp:extent cx="2743200" cy="1828799"/>
            <wp:effectExtent l="0" t="0" r="0" b="635"/>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58105" cy="1838735"/>
                    </a:xfrm>
                    <a:prstGeom prst="rect">
                      <a:avLst/>
                    </a:prstGeom>
                    <a:noFill/>
                  </pic:spPr>
                </pic:pic>
              </a:graphicData>
            </a:graphic>
          </wp:inline>
        </w:drawing>
      </w:r>
      <w:r w:rsidR="001954A7" w:rsidRPr="00ED2863">
        <w:rPr>
          <w:noProof/>
        </w:rPr>
        <w:drawing>
          <wp:inline distT="0" distB="0" distL="0" distR="0" wp14:anchorId="3BD0EE45" wp14:editId="6ABC177A">
            <wp:extent cx="2725728" cy="1817152"/>
            <wp:effectExtent l="0" t="0" r="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39047" cy="1826031"/>
                    </a:xfrm>
                    <a:prstGeom prst="rect">
                      <a:avLst/>
                    </a:prstGeom>
                    <a:noFill/>
                  </pic:spPr>
                </pic:pic>
              </a:graphicData>
            </a:graphic>
          </wp:inline>
        </w:drawing>
      </w:r>
    </w:p>
    <w:p w14:paraId="5158B7C1" w14:textId="59579870" w:rsidR="009E1A4D" w:rsidRPr="00ED2863" w:rsidRDefault="009E1A4D" w:rsidP="00BE0FF4">
      <w:pPr>
        <w:pStyle w:val="Didascalia"/>
        <w:jc w:val="both"/>
      </w:pPr>
    </w:p>
    <w:p w14:paraId="0E3373A6" w14:textId="5920AAEC" w:rsidR="009E1A4D" w:rsidRPr="00ED2863" w:rsidRDefault="009E1A4D" w:rsidP="00BE0FF4">
      <w:pPr>
        <w:jc w:val="both"/>
        <w:rPr>
          <w:noProof/>
        </w:rPr>
      </w:pPr>
      <w:r w:rsidRPr="00ED2863">
        <w:rPr>
          <w:noProof/>
        </w:rPr>
        <w:t xml:space="preserve"> </w:t>
      </w:r>
    </w:p>
    <w:p w14:paraId="2CC2C9D2" w14:textId="7FF834E5" w:rsidR="006972DE" w:rsidRPr="00ED2863" w:rsidRDefault="0081488E" w:rsidP="00BE0FF4">
      <w:pPr>
        <w:jc w:val="both"/>
        <w:rPr>
          <w:noProof/>
        </w:rPr>
      </w:pPr>
      <w:r w:rsidRPr="00ED2863">
        <w:rPr>
          <w:noProof/>
        </w:rPr>
        <mc:AlternateContent>
          <mc:Choice Requires="wps">
            <w:drawing>
              <wp:anchor distT="0" distB="0" distL="114300" distR="114300" simplePos="0" relativeHeight="251678207" behindDoc="0" locked="0" layoutInCell="1" allowOverlap="1" wp14:anchorId="092C2B60" wp14:editId="1ADB5731">
                <wp:simplePos x="0" y="0"/>
                <wp:positionH relativeFrom="margin">
                  <wp:align>right</wp:align>
                </wp:positionH>
                <wp:positionV relativeFrom="paragraph">
                  <wp:posOffset>92710</wp:posOffset>
                </wp:positionV>
                <wp:extent cx="2758440" cy="1801905"/>
                <wp:effectExtent l="0" t="0" r="3810" b="8255"/>
                <wp:wrapNone/>
                <wp:docPr id="85" name="Casella di testo 85"/>
                <wp:cNvGraphicFramePr/>
                <a:graphic xmlns:a="http://schemas.openxmlformats.org/drawingml/2006/main">
                  <a:graphicData uri="http://schemas.microsoft.com/office/word/2010/wordprocessingShape">
                    <wps:wsp>
                      <wps:cNvSpPr txBox="1"/>
                      <wps:spPr>
                        <a:xfrm>
                          <a:off x="0" y="0"/>
                          <a:ext cx="2758440" cy="1801905"/>
                        </a:xfrm>
                        <a:prstGeom prst="rect">
                          <a:avLst/>
                        </a:prstGeom>
                        <a:solidFill>
                          <a:schemeClr val="lt1"/>
                        </a:solidFill>
                        <a:ln w="6350">
                          <a:noFill/>
                        </a:ln>
                      </wps:spPr>
                      <wps:txbx>
                        <w:txbxContent>
                          <w:p w14:paraId="27EC1C33" w14:textId="25DAD142" w:rsidR="002A3BC5" w:rsidRDefault="002A3BC5" w:rsidP="002A3BC5">
                            <w:pPr>
                              <w:rPr>
                                <w:i/>
                                <w:iCs/>
                              </w:rPr>
                            </w:pPr>
                            <w:r>
                              <w:rPr>
                                <w:i/>
                                <w:iCs/>
                              </w:rPr>
                              <w:t>Precision and recall with respect to the epochs</w:t>
                            </w:r>
                            <w:r w:rsidR="00C77D91">
                              <w:rPr>
                                <w:i/>
                                <w:iCs/>
                              </w:rPr>
                              <w:t>.</w:t>
                            </w:r>
                          </w:p>
                          <w:p w14:paraId="569A9755" w14:textId="6BACA779" w:rsidR="00C77D91" w:rsidRPr="009E1A4D" w:rsidRDefault="00C77D91" w:rsidP="002A3BC5">
                            <w:pPr>
                              <w:rPr>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C2B60" id="Casella di testo 85" o:spid="_x0000_s1046" type="#_x0000_t202" style="position:absolute;left:0;text-align:left;margin-left:166pt;margin-top:7.3pt;width:217.2pt;height:141.9pt;z-index:25167820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" fillcolor="white [3201]" stroked="f" strokeweight=".5pt">
                <v:textbox>
                  <w:txbxContent>
                    <w:p w14:paraId="27EC1C33" w14:textId="25DAD142" w:rsidR="002A3BC5" w:rsidRDefault="002A3BC5" w:rsidP="002A3BC5">
                      <w:pPr>
                        <w:rPr>
                          <w:i/>
                          <w:iCs/>
                        </w:rPr>
                      </w:pPr>
                      <w:r>
                        <w:rPr>
                          <w:i/>
                          <w:iCs/>
                        </w:rPr>
                        <w:t>Precision and recall with respect to the epochs</w:t>
                      </w:r>
                      <w:r w:rsidR="00C77D91">
                        <w:rPr>
                          <w:i/>
                          <w:iCs/>
                        </w:rPr>
                        <w:t>.</w:t>
                      </w:r>
                    </w:p>
                    <w:p w14:paraId="569A9755" w14:textId="6BACA779" w:rsidR="00C77D91" w:rsidRPr="009E1A4D" w:rsidRDefault="00C77D91" w:rsidP="002A3BC5">
                      <w:pPr>
                        <w:rPr>
                          <w:i/>
                          <w:iCs/>
                        </w:rPr>
                      </w:pPr>
                    </w:p>
                  </w:txbxContent>
                </v:textbox>
                <w10:wrap anchorx="margin"/>
              </v:shape>
            </w:pict>
          </mc:Fallback>
        </mc:AlternateContent>
      </w:r>
      <w:r w:rsidRPr="00ED2863">
        <w:rPr>
          <w:noProof/>
        </w:rPr>
        <w:drawing>
          <wp:anchor distT="0" distB="0" distL="114300" distR="114300" simplePos="0" relativeHeight="251679231" behindDoc="0" locked="0" layoutInCell="1" allowOverlap="1" wp14:anchorId="05A6A980" wp14:editId="496D13F1">
            <wp:simplePos x="0" y="0"/>
            <wp:positionH relativeFrom="margin">
              <wp:posOffset>6741</wp:posOffset>
            </wp:positionH>
            <wp:positionV relativeFrom="paragraph">
              <wp:posOffset>16510</wp:posOffset>
            </wp:positionV>
            <wp:extent cx="3059723" cy="4396604"/>
            <wp:effectExtent l="0" t="0" r="7620" b="4445"/>
            <wp:wrapNone/>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62400" cy="4400450"/>
                    </a:xfrm>
                    <a:prstGeom prst="rect">
                      <a:avLst/>
                    </a:prstGeom>
                  </pic:spPr>
                </pic:pic>
              </a:graphicData>
            </a:graphic>
            <wp14:sizeRelH relativeFrom="margin">
              <wp14:pctWidth>0</wp14:pctWidth>
            </wp14:sizeRelH>
            <wp14:sizeRelV relativeFrom="margin">
              <wp14:pctHeight>0</wp14:pctHeight>
            </wp14:sizeRelV>
          </wp:anchor>
        </w:drawing>
      </w:r>
    </w:p>
    <w:p w14:paraId="74A74CF5" w14:textId="68181067" w:rsidR="006972DE" w:rsidRPr="00ED2863" w:rsidRDefault="006972DE" w:rsidP="00BE0FF4">
      <w:pPr>
        <w:jc w:val="both"/>
        <w:rPr>
          <w:noProof/>
        </w:rPr>
      </w:pPr>
    </w:p>
    <w:p w14:paraId="28948EBB" w14:textId="55D8D16B" w:rsidR="006972DE" w:rsidRPr="00ED2863" w:rsidRDefault="006972DE" w:rsidP="00BE0FF4">
      <w:pPr>
        <w:jc w:val="both"/>
        <w:rPr>
          <w:noProof/>
        </w:rPr>
      </w:pPr>
    </w:p>
    <w:p w14:paraId="477D3112" w14:textId="2F3C6B14" w:rsidR="006972DE" w:rsidRPr="00ED2863" w:rsidRDefault="006972DE" w:rsidP="00BE0FF4">
      <w:pPr>
        <w:jc w:val="both"/>
        <w:rPr>
          <w:noProof/>
        </w:rPr>
      </w:pPr>
    </w:p>
    <w:p w14:paraId="5CAE2826" w14:textId="57FE52FE" w:rsidR="006972DE" w:rsidRPr="00ED2863" w:rsidRDefault="006972DE" w:rsidP="00BE0FF4">
      <w:pPr>
        <w:jc w:val="both"/>
        <w:rPr>
          <w:noProof/>
        </w:rPr>
      </w:pPr>
    </w:p>
    <w:p w14:paraId="64E88EA9" w14:textId="6F2D4B9A" w:rsidR="006972DE" w:rsidRPr="00ED2863" w:rsidRDefault="006972DE" w:rsidP="00BE0FF4">
      <w:pPr>
        <w:jc w:val="both"/>
        <w:rPr>
          <w:noProof/>
        </w:rPr>
      </w:pPr>
    </w:p>
    <w:p w14:paraId="00C79E32" w14:textId="68F28ADC" w:rsidR="006972DE" w:rsidRPr="00ED2863" w:rsidRDefault="006972DE" w:rsidP="00BE0FF4">
      <w:pPr>
        <w:jc w:val="both"/>
        <w:rPr>
          <w:noProof/>
        </w:rPr>
      </w:pPr>
    </w:p>
    <w:p w14:paraId="4FC8F8C0" w14:textId="002B96D4" w:rsidR="006972DE" w:rsidRPr="00ED2863" w:rsidRDefault="006972DE" w:rsidP="00BE0FF4">
      <w:pPr>
        <w:jc w:val="both"/>
        <w:rPr>
          <w:noProof/>
        </w:rPr>
      </w:pPr>
    </w:p>
    <w:p w14:paraId="33138BBF" w14:textId="54306DAC" w:rsidR="006972DE" w:rsidRPr="00ED2863" w:rsidRDefault="006972DE" w:rsidP="00BE0FF4">
      <w:pPr>
        <w:jc w:val="both"/>
        <w:rPr>
          <w:noProof/>
        </w:rPr>
      </w:pPr>
    </w:p>
    <w:p w14:paraId="5A87439C" w14:textId="77777777" w:rsidR="006972DE" w:rsidRPr="00ED2863" w:rsidRDefault="006972DE" w:rsidP="00BE0FF4">
      <w:pPr>
        <w:jc w:val="both"/>
        <w:rPr>
          <w:noProof/>
        </w:rPr>
      </w:pPr>
    </w:p>
    <w:p w14:paraId="75416F00" w14:textId="77777777" w:rsidR="009E1A4D" w:rsidRPr="00ED2863" w:rsidRDefault="009E1A4D" w:rsidP="00BE0FF4">
      <w:pPr>
        <w:jc w:val="both"/>
      </w:pPr>
    </w:p>
    <w:p w14:paraId="6F45B9F7" w14:textId="2673FF8F" w:rsidR="00FF3DDC" w:rsidRPr="00ED2863" w:rsidRDefault="00FF3DDC" w:rsidP="00BE0FF4">
      <w:pPr>
        <w:pStyle w:val="Titolo3"/>
        <w:jc w:val="both"/>
      </w:pPr>
      <w:bookmarkStart w:id="23" w:name="_Toc95424539"/>
      <w:r w:rsidRPr="00ED2863">
        <w:lastRenderedPageBreak/>
        <w:t>Epochs 31-60</w:t>
      </w:r>
      <w:r w:rsidR="00ED392B" w:rsidRPr="00ED2863">
        <w:t xml:space="preserve"> – Random crops on the dataset</w:t>
      </w:r>
      <w:bookmarkEnd w:id="23"/>
    </w:p>
    <w:p w14:paraId="3A485547" w14:textId="1831EBD7" w:rsidR="0076046A" w:rsidRPr="00ED2863" w:rsidRDefault="0076046A" w:rsidP="00BE0FF4">
      <w:pPr>
        <w:jc w:val="both"/>
      </w:pPr>
      <w:r w:rsidRPr="00ED2863">
        <w:rPr>
          <w:noProof/>
        </w:rPr>
        <mc:AlternateContent>
          <mc:Choice Requires="wps">
            <w:drawing>
              <wp:anchor distT="0" distB="0" distL="114300" distR="114300" simplePos="0" relativeHeight="251682303" behindDoc="0" locked="0" layoutInCell="1" allowOverlap="1" wp14:anchorId="53B3C261" wp14:editId="268629F1">
                <wp:simplePos x="0" y="0"/>
                <wp:positionH relativeFrom="column">
                  <wp:posOffset>4374243</wp:posOffset>
                </wp:positionH>
                <wp:positionV relativeFrom="paragraph">
                  <wp:posOffset>1883229</wp:posOffset>
                </wp:positionV>
                <wp:extent cx="2299063" cy="1316421"/>
                <wp:effectExtent l="0" t="0" r="6350" b="0"/>
                <wp:wrapNone/>
                <wp:docPr id="89" name="Casella di testo 89"/>
                <wp:cNvGraphicFramePr/>
                <a:graphic xmlns:a="http://schemas.openxmlformats.org/drawingml/2006/main">
                  <a:graphicData uri="http://schemas.microsoft.com/office/word/2010/wordprocessingShape">
                    <wps:wsp>
                      <wps:cNvSpPr txBox="1"/>
                      <wps:spPr>
                        <a:xfrm>
                          <a:off x="0" y="0"/>
                          <a:ext cx="2299063" cy="1316421"/>
                        </a:xfrm>
                        <a:prstGeom prst="rect">
                          <a:avLst/>
                        </a:prstGeom>
                        <a:solidFill>
                          <a:schemeClr val="lt1"/>
                        </a:solidFill>
                        <a:ln w="6350">
                          <a:noFill/>
                        </a:ln>
                      </wps:spPr>
                      <wps:txbx>
                        <w:txbxContent>
                          <w:p w14:paraId="527FF719" w14:textId="1D1F17F3" w:rsidR="0076046A" w:rsidRPr="009E1A4D" w:rsidRDefault="0076046A" w:rsidP="0076046A">
                            <w:pPr>
                              <w:rPr>
                                <w:i/>
                                <w:iCs/>
                              </w:rPr>
                            </w:pPr>
                            <w:r>
                              <w:rPr>
                                <w:i/>
                                <w:iCs/>
                              </w:rPr>
                              <w:t xml:space="preserve">Box, </w:t>
                            </w:r>
                            <w:r w:rsidR="009766D3">
                              <w:rPr>
                                <w:i/>
                                <w:iCs/>
                              </w:rPr>
                              <w:t>object,</w:t>
                            </w:r>
                            <w:r>
                              <w:rPr>
                                <w:i/>
                                <w:iCs/>
                              </w:rPr>
                              <w:t xml:space="preserve"> and class loss at validation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B3C261" id="Casella di testo 89" o:spid="_x0000_s1047" type="#_x0000_t202" style="position:absolute;left:0;text-align:left;margin-left:344.45pt;margin-top:148.3pt;width:181.05pt;height:103.65pt;z-index:25168230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" fillcolor="white [3201]" stroked="f" strokeweight=".5pt">
                <v:textbox>
                  <w:txbxContent>
                    <w:p w14:paraId="527FF719" w14:textId="1D1F17F3" w:rsidR="0076046A" w:rsidRPr="009E1A4D" w:rsidRDefault="0076046A" w:rsidP="0076046A">
                      <w:pPr>
                        <w:rPr>
                          <w:i/>
                          <w:iCs/>
                        </w:rPr>
                      </w:pPr>
                      <w:r>
                        <w:rPr>
                          <w:i/>
                          <w:iCs/>
                        </w:rPr>
                        <w:t xml:space="preserve">Box, </w:t>
                      </w:r>
                      <w:r w:rsidR="009766D3">
                        <w:rPr>
                          <w:i/>
                          <w:iCs/>
                        </w:rPr>
                        <w:t>object,</w:t>
                      </w:r>
                      <w:r>
                        <w:rPr>
                          <w:i/>
                          <w:iCs/>
                        </w:rPr>
                        <w:t xml:space="preserve"> and class loss at validation time</w:t>
                      </w:r>
                    </w:p>
                  </w:txbxContent>
                </v:textbox>
              </v:shape>
            </w:pict>
          </mc:Fallback>
        </mc:AlternateContent>
      </w:r>
      <w:r w:rsidRPr="00ED2863">
        <w:rPr>
          <w:noProof/>
        </w:rPr>
        <mc:AlternateContent>
          <mc:Choice Requires="wps">
            <w:drawing>
              <wp:anchor distT="0" distB="0" distL="114300" distR="114300" simplePos="0" relativeHeight="251681279" behindDoc="0" locked="0" layoutInCell="1" allowOverlap="1" wp14:anchorId="64888917" wp14:editId="00327A8B">
                <wp:simplePos x="0" y="0"/>
                <wp:positionH relativeFrom="column">
                  <wp:posOffset>4380865</wp:posOffset>
                </wp:positionH>
                <wp:positionV relativeFrom="paragraph">
                  <wp:posOffset>97064</wp:posOffset>
                </wp:positionV>
                <wp:extent cx="2346960" cy="1316355"/>
                <wp:effectExtent l="0" t="0" r="0" b="0"/>
                <wp:wrapNone/>
                <wp:docPr id="88" name="Casella di testo 88"/>
                <wp:cNvGraphicFramePr/>
                <a:graphic xmlns:a="http://schemas.openxmlformats.org/drawingml/2006/main">
                  <a:graphicData uri="http://schemas.microsoft.com/office/word/2010/wordprocessingShape">
                    <wps:wsp>
                      <wps:cNvSpPr txBox="1"/>
                      <wps:spPr>
                        <a:xfrm>
                          <a:off x="0" y="0"/>
                          <a:ext cx="2346960" cy="1316355"/>
                        </a:xfrm>
                        <a:prstGeom prst="rect">
                          <a:avLst/>
                        </a:prstGeom>
                        <a:solidFill>
                          <a:schemeClr val="lt1"/>
                        </a:solidFill>
                        <a:ln w="6350">
                          <a:noFill/>
                        </a:ln>
                      </wps:spPr>
                      <wps:txbx>
                        <w:txbxContent>
                          <w:p w14:paraId="7C3BF65E" w14:textId="4E8F5395" w:rsidR="0076046A" w:rsidRPr="009E1A4D" w:rsidRDefault="0076046A" w:rsidP="0076046A">
                            <w:pPr>
                              <w:rPr>
                                <w:i/>
                                <w:iCs/>
                              </w:rPr>
                            </w:pPr>
                            <w:r>
                              <w:rPr>
                                <w:i/>
                                <w:iCs/>
                              </w:rPr>
                              <w:t xml:space="preserve">Box, </w:t>
                            </w:r>
                            <w:r w:rsidR="009766D3">
                              <w:rPr>
                                <w:i/>
                                <w:iCs/>
                              </w:rPr>
                              <w:t>object,</w:t>
                            </w:r>
                            <w:r>
                              <w:rPr>
                                <w:i/>
                                <w:iCs/>
                              </w:rPr>
                              <w:t xml:space="preserve"> and class loss at training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888917" id="Casella di testo 88" o:spid="_x0000_s1048" type="#_x0000_t202" style="position:absolute;left:0;text-align:left;margin-left:344.95pt;margin-top:7.65pt;width:184.8pt;height:103.65pt;z-index:25168127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" fillcolor="white [3201]" stroked="f" strokeweight=".5pt">
                <v:textbox>
                  <w:txbxContent>
                    <w:p w14:paraId="7C3BF65E" w14:textId="4E8F5395" w:rsidR="0076046A" w:rsidRPr="009E1A4D" w:rsidRDefault="0076046A" w:rsidP="0076046A">
                      <w:pPr>
                        <w:rPr>
                          <w:i/>
                          <w:iCs/>
                        </w:rPr>
                      </w:pPr>
                      <w:r>
                        <w:rPr>
                          <w:i/>
                          <w:iCs/>
                        </w:rPr>
                        <w:t xml:space="preserve">Box, </w:t>
                      </w:r>
                      <w:r w:rsidR="009766D3">
                        <w:rPr>
                          <w:i/>
                          <w:iCs/>
                        </w:rPr>
                        <w:t>object,</w:t>
                      </w:r>
                      <w:r>
                        <w:rPr>
                          <w:i/>
                          <w:iCs/>
                        </w:rPr>
                        <w:t xml:space="preserve"> and class loss at training time</w:t>
                      </w:r>
                    </w:p>
                  </w:txbxContent>
                </v:textbox>
              </v:shape>
            </w:pict>
          </mc:Fallback>
        </mc:AlternateContent>
      </w:r>
      <w:r w:rsidRPr="00ED2863">
        <w:rPr>
          <w:noProof/>
        </w:rPr>
        <w:drawing>
          <wp:inline distT="0" distB="0" distL="0" distR="0" wp14:anchorId="45105CCD" wp14:editId="4AE0A5B3">
            <wp:extent cx="4267200" cy="3515414"/>
            <wp:effectExtent l="0" t="0" r="0" b="8890"/>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0259" cy="3534410"/>
                    </a:xfrm>
                    <a:prstGeom prst="rect">
                      <a:avLst/>
                    </a:prstGeom>
                  </pic:spPr>
                </pic:pic>
              </a:graphicData>
            </a:graphic>
          </wp:inline>
        </w:drawing>
      </w:r>
    </w:p>
    <w:p w14:paraId="61FE3E9F" w14:textId="77777777" w:rsidR="0076046A" w:rsidRPr="00ED2863" w:rsidRDefault="0076046A" w:rsidP="00BE0FF4">
      <w:pPr>
        <w:jc w:val="both"/>
      </w:pPr>
    </w:p>
    <w:p w14:paraId="52BCA7C2" w14:textId="77777777" w:rsidR="0076046A" w:rsidRPr="00ED2863" w:rsidRDefault="0076046A" w:rsidP="00BE0FF4">
      <w:pPr>
        <w:jc w:val="both"/>
      </w:pPr>
    </w:p>
    <w:p w14:paraId="0AEDB745" w14:textId="32209E4A" w:rsidR="0076046A" w:rsidRPr="00ED2863" w:rsidRDefault="0076046A" w:rsidP="00BE0FF4">
      <w:pPr>
        <w:jc w:val="both"/>
      </w:pPr>
      <w:r w:rsidRPr="00ED2863">
        <w:rPr>
          <w:noProof/>
        </w:rPr>
        <mc:AlternateContent>
          <mc:Choice Requires="wps">
            <w:drawing>
              <wp:anchor distT="0" distB="0" distL="114300" distR="114300" simplePos="0" relativeHeight="251684351" behindDoc="0" locked="0" layoutInCell="1" allowOverlap="1" wp14:anchorId="28654BA2" wp14:editId="2EBB215F">
                <wp:simplePos x="0" y="0"/>
                <wp:positionH relativeFrom="column">
                  <wp:posOffset>4401638</wp:posOffset>
                </wp:positionH>
                <wp:positionV relativeFrom="paragraph">
                  <wp:posOffset>8255</wp:posOffset>
                </wp:positionV>
                <wp:extent cx="2399572" cy="1316421"/>
                <wp:effectExtent l="0" t="0" r="1270" b="0"/>
                <wp:wrapNone/>
                <wp:docPr id="92" name="Casella di testo 92"/>
                <wp:cNvGraphicFramePr/>
                <a:graphic xmlns:a="http://schemas.openxmlformats.org/drawingml/2006/main">
                  <a:graphicData uri="http://schemas.microsoft.com/office/word/2010/wordprocessingShape">
                    <wps:wsp>
                      <wps:cNvSpPr txBox="1"/>
                      <wps:spPr>
                        <a:xfrm>
                          <a:off x="0" y="0"/>
                          <a:ext cx="2399572" cy="1316421"/>
                        </a:xfrm>
                        <a:prstGeom prst="rect">
                          <a:avLst/>
                        </a:prstGeom>
                        <a:solidFill>
                          <a:schemeClr val="lt1"/>
                        </a:solidFill>
                        <a:ln w="6350">
                          <a:noFill/>
                        </a:ln>
                      </wps:spPr>
                      <wps:txbx>
                        <w:txbxContent>
                          <w:p w14:paraId="157ED156" w14:textId="77777777" w:rsidR="0076046A" w:rsidRPr="009E1A4D" w:rsidRDefault="0076046A" w:rsidP="0076046A">
                            <w:pPr>
                              <w:rPr>
                                <w:i/>
                                <w:iCs/>
                              </w:rPr>
                            </w:pPr>
                            <w:r>
                              <w:rPr>
                                <w:i/>
                                <w:iCs/>
                              </w:rPr>
                              <w:t>Final 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654BA2" id="Casella di testo 92" o:spid="_x0000_s1049" type="#_x0000_t202" style="position:absolute;left:0;text-align:left;margin-left:346.6pt;margin-top:.65pt;width:188.95pt;height:103.65pt;z-index:25168435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" fillcolor="white [3201]" stroked="f" strokeweight=".5pt">
                <v:textbox>
                  <w:txbxContent>
                    <w:p w14:paraId="157ED156" w14:textId="77777777" w:rsidR="0076046A" w:rsidRPr="009E1A4D" w:rsidRDefault="0076046A" w:rsidP="0076046A">
                      <w:pPr>
                        <w:rPr>
                          <w:i/>
                          <w:iCs/>
                        </w:rPr>
                      </w:pPr>
                      <w:r>
                        <w:rPr>
                          <w:i/>
                          <w:iCs/>
                        </w:rPr>
                        <w:t>Final confusion matrix</w:t>
                      </w:r>
                    </w:p>
                  </w:txbxContent>
                </v:textbox>
              </v:shape>
            </w:pict>
          </mc:Fallback>
        </mc:AlternateContent>
      </w:r>
      <w:r w:rsidRPr="00ED2863">
        <w:rPr>
          <w:noProof/>
        </w:rPr>
        <w:drawing>
          <wp:inline distT="0" distB="0" distL="0" distR="0" wp14:anchorId="193F5A2A" wp14:editId="6D8196CF">
            <wp:extent cx="4714240" cy="3535680"/>
            <wp:effectExtent l="0" t="0" r="0" b="7620"/>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32906" cy="3549680"/>
                    </a:xfrm>
                    <a:prstGeom prst="rect">
                      <a:avLst/>
                    </a:prstGeom>
                    <a:noFill/>
                  </pic:spPr>
                </pic:pic>
              </a:graphicData>
            </a:graphic>
          </wp:inline>
        </w:drawing>
      </w:r>
    </w:p>
    <w:p w14:paraId="7DD29F1C" w14:textId="77777777" w:rsidR="0076046A" w:rsidRPr="00ED2863" w:rsidRDefault="0076046A" w:rsidP="00BE0FF4">
      <w:pPr>
        <w:jc w:val="both"/>
      </w:pPr>
    </w:p>
    <w:p w14:paraId="6893B51A" w14:textId="77777777" w:rsidR="0076046A" w:rsidRPr="00ED2863" w:rsidRDefault="0076046A" w:rsidP="00BE0FF4">
      <w:pPr>
        <w:jc w:val="both"/>
      </w:pPr>
    </w:p>
    <w:p w14:paraId="2462B12E" w14:textId="77777777" w:rsidR="0076046A" w:rsidRPr="00ED2863" w:rsidRDefault="0076046A" w:rsidP="00BE0FF4">
      <w:pPr>
        <w:jc w:val="both"/>
      </w:pPr>
    </w:p>
    <w:p w14:paraId="36D94200" w14:textId="17E62CFA" w:rsidR="0076046A" w:rsidRPr="00ED2863" w:rsidRDefault="0076046A" w:rsidP="00BE0FF4">
      <w:pPr>
        <w:jc w:val="both"/>
      </w:pPr>
      <w:r w:rsidRPr="00ED2863">
        <w:rPr>
          <w:noProof/>
        </w:rPr>
        <w:drawing>
          <wp:inline distT="0" distB="0" distL="0" distR="0" wp14:anchorId="6BDB9066" wp14:editId="78563AD3">
            <wp:extent cx="3043646" cy="2029097"/>
            <wp:effectExtent l="0" t="0" r="4445" b="9525"/>
            <wp:docPr id="94"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92481" cy="2061653"/>
                    </a:xfrm>
                    <a:prstGeom prst="rect">
                      <a:avLst/>
                    </a:prstGeom>
                    <a:noFill/>
                  </pic:spPr>
                </pic:pic>
              </a:graphicData>
            </a:graphic>
          </wp:inline>
        </w:drawing>
      </w:r>
      <w:r w:rsidRPr="00ED2863">
        <w:rPr>
          <w:noProof/>
        </w:rPr>
        <w:drawing>
          <wp:inline distT="0" distB="0" distL="0" distR="0" wp14:anchorId="331865EB" wp14:editId="11815BD6">
            <wp:extent cx="3069775" cy="2046515"/>
            <wp:effectExtent l="0" t="0" r="0" b="0"/>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16999" cy="2077997"/>
                    </a:xfrm>
                    <a:prstGeom prst="rect">
                      <a:avLst/>
                    </a:prstGeom>
                    <a:noFill/>
                  </pic:spPr>
                </pic:pic>
              </a:graphicData>
            </a:graphic>
          </wp:inline>
        </w:drawing>
      </w:r>
    </w:p>
    <w:p w14:paraId="08FB4C33" w14:textId="6C2C596E" w:rsidR="0076046A" w:rsidRPr="00ED2863" w:rsidRDefault="0076046A" w:rsidP="00BE0FF4">
      <w:pPr>
        <w:jc w:val="both"/>
      </w:pPr>
      <w:r w:rsidRPr="00ED2863">
        <w:rPr>
          <w:noProof/>
        </w:rPr>
        <w:drawing>
          <wp:inline distT="0" distB="0" distL="0" distR="0" wp14:anchorId="326BA476" wp14:editId="6A352D4F">
            <wp:extent cx="3074126" cy="2049417"/>
            <wp:effectExtent l="0" t="0" r="0" b="8255"/>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96746" cy="2064497"/>
                    </a:xfrm>
                    <a:prstGeom prst="rect">
                      <a:avLst/>
                    </a:prstGeom>
                    <a:noFill/>
                  </pic:spPr>
                </pic:pic>
              </a:graphicData>
            </a:graphic>
          </wp:inline>
        </w:drawing>
      </w:r>
      <w:r w:rsidR="007E59BD" w:rsidRPr="00ED2863">
        <w:rPr>
          <w:noProof/>
        </w:rPr>
        <w:drawing>
          <wp:inline distT="0" distB="0" distL="0" distR="0" wp14:anchorId="65B8F53C" wp14:editId="798AA4C0">
            <wp:extent cx="3036297" cy="2024198"/>
            <wp:effectExtent l="0" t="0" r="0" b="0"/>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70932" cy="2047288"/>
                    </a:xfrm>
                    <a:prstGeom prst="rect">
                      <a:avLst/>
                    </a:prstGeom>
                    <a:noFill/>
                  </pic:spPr>
                </pic:pic>
              </a:graphicData>
            </a:graphic>
          </wp:inline>
        </w:drawing>
      </w:r>
    </w:p>
    <w:p w14:paraId="3D8CEBD0" w14:textId="606F77C6" w:rsidR="0076046A" w:rsidRPr="00ED2863" w:rsidRDefault="007E59BD" w:rsidP="00BE0FF4">
      <w:pPr>
        <w:jc w:val="both"/>
      </w:pPr>
      <w:r w:rsidRPr="00ED2863">
        <w:rPr>
          <w:noProof/>
        </w:rPr>
        <mc:AlternateContent>
          <mc:Choice Requires="wps">
            <w:drawing>
              <wp:anchor distT="0" distB="0" distL="114300" distR="114300" simplePos="0" relativeHeight="251686399" behindDoc="0" locked="0" layoutInCell="1" allowOverlap="1" wp14:anchorId="3E75C491" wp14:editId="06C66227">
                <wp:simplePos x="0" y="0"/>
                <wp:positionH relativeFrom="margin">
                  <wp:align>left</wp:align>
                </wp:positionH>
                <wp:positionV relativeFrom="paragraph">
                  <wp:posOffset>8709</wp:posOffset>
                </wp:positionV>
                <wp:extent cx="4915535" cy="524435"/>
                <wp:effectExtent l="0" t="0" r="0" b="9525"/>
                <wp:wrapNone/>
                <wp:docPr id="101" name="Casella di testo 101"/>
                <wp:cNvGraphicFramePr/>
                <a:graphic xmlns:a="http://schemas.openxmlformats.org/drawingml/2006/main">
                  <a:graphicData uri="http://schemas.microsoft.com/office/word/2010/wordprocessingShape">
                    <wps:wsp>
                      <wps:cNvSpPr txBox="1"/>
                      <wps:spPr>
                        <a:xfrm>
                          <a:off x="0" y="0"/>
                          <a:ext cx="4915535" cy="524435"/>
                        </a:xfrm>
                        <a:prstGeom prst="rect">
                          <a:avLst/>
                        </a:prstGeom>
                        <a:solidFill>
                          <a:schemeClr val="lt1"/>
                        </a:solidFill>
                        <a:ln w="6350">
                          <a:noFill/>
                        </a:ln>
                      </wps:spPr>
                      <wps:txbx>
                        <w:txbxContent>
                          <w:p w14:paraId="418EC87E" w14:textId="77777777" w:rsidR="007E59BD" w:rsidRPr="00ED2863" w:rsidRDefault="007E59BD" w:rsidP="007E59BD">
                            <w:pPr>
                              <w:rPr>
                                <w:i/>
                                <w:iCs/>
                              </w:rPr>
                            </w:pPr>
                            <w:r w:rsidRPr="00ED2863">
                              <w:rPr>
                                <w:i/>
                                <w:iCs/>
                              </w:rPr>
                              <w:t xml:space="preserve">F1, ROC, Precision/Confidence, Recall/Confidence curves.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5C491" id="Casella di testo 101" o:spid="_x0000_s1050" type="#_x0000_t202" style="position:absolute;left:0;text-align:left;margin-left:0;margin-top:.7pt;width:387.05pt;height:41.3pt;z-index:25168639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" fillcolor="white [3201]" stroked="f" strokeweight=".5pt">
                <v:textbox>
                  <w:txbxContent>
                    <w:p w14:paraId="418EC87E" w14:textId="77777777" w:rsidR="007E59BD" w:rsidRPr="00ED2863" w:rsidRDefault="007E59BD" w:rsidP="007E59BD">
                      <w:pPr>
                        <w:rPr>
                          <w:i/>
                          <w:iCs/>
                        </w:rPr>
                      </w:pPr>
                      <w:r w:rsidRPr="00ED2863">
                        <w:rPr>
                          <w:i/>
                          <w:iCs/>
                        </w:rPr>
                        <w:t xml:space="preserve">F1, ROC, Precision/Confidence, Recall/Confidence curves. </w:t>
                      </w:r>
                    </w:p>
                  </w:txbxContent>
                </v:textbox>
                <w10:wrap anchorx="margin"/>
              </v:shape>
            </w:pict>
          </mc:Fallback>
        </mc:AlternateContent>
      </w:r>
    </w:p>
    <w:p w14:paraId="35858EE2" w14:textId="2F52E2F0" w:rsidR="0076046A" w:rsidRPr="00ED2863" w:rsidRDefault="007E59BD" w:rsidP="00BE0FF4">
      <w:pPr>
        <w:jc w:val="both"/>
      </w:pPr>
      <w:r w:rsidRPr="00ED2863">
        <w:rPr>
          <w:noProof/>
        </w:rPr>
        <w:drawing>
          <wp:anchor distT="0" distB="0" distL="114300" distR="114300" simplePos="0" relativeHeight="251676159" behindDoc="0" locked="0" layoutInCell="1" allowOverlap="1" wp14:anchorId="27C7CC8A" wp14:editId="08117793">
            <wp:simplePos x="0" y="0"/>
            <wp:positionH relativeFrom="margin">
              <wp:align>left</wp:align>
            </wp:positionH>
            <wp:positionV relativeFrom="paragraph">
              <wp:posOffset>316230</wp:posOffset>
            </wp:positionV>
            <wp:extent cx="4302089" cy="3692434"/>
            <wp:effectExtent l="0" t="0" r="3810" b="3810"/>
            <wp:wrapNone/>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306676" cy="3696371"/>
                    </a:xfrm>
                    <a:prstGeom prst="rect">
                      <a:avLst/>
                    </a:prstGeom>
                  </pic:spPr>
                </pic:pic>
              </a:graphicData>
            </a:graphic>
            <wp14:sizeRelH relativeFrom="margin">
              <wp14:pctWidth>0</wp14:pctWidth>
            </wp14:sizeRelH>
            <wp14:sizeRelV relativeFrom="margin">
              <wp14:pctHeight>0</wp14:pctHeight>
            </wp14:sizeRelV>
          </wp:anchor>
        </w:drawing>
      </w:r>
    </w:p>
    <w:p w14:paraId="7B0EB357" w14:textId="523FC462" w:rsidR="0076046A" w:rsidRPr="00ED2863" w:rsidRDefault="007E59BD" w:rsidP="00BE0FF4">
      <w:pPr>
        <w:jc w:val="both"/>
      </w:pPr>
      <w:r w:rsidRPr="00ED2863">
        <w:rPr>
          <w:noProof/>
        </w:rPr>
        <mc:AlternateContent>
          <mc:Choice Requires="wps">
            <w:drawing>
              <wp:anchor distT="0" distB="0" distL="114300" distR="114300" simplePos="0" relativeHeight="251688447" behindDoc="0" locked="0" layoutInCell="1" allowOverlap="1" wp14:anchorId="36B69243" wp14:editId="52EAD06E">
                <wp:simplePos x="0" y="0"/>
                <wp:positionH relativeFrom="column">
                  <wp:posOffset>4537166</wp:posOffset>
                </wp:positionH>
                <wp:positionV relativeFrom="paragraph">
                  <wp:posOffset>8709</wp:posOffset>
                </wp:positionV>
                <wp:extent cx="1492623" cy="1801905"/>
                <wp:effectExtent l="0" t="0" r="0" b="8255"/>
                <wp:wrapNone/>
                <wp:docPr id="102" name="Casella di testo 102"/>
                <wp:cNvGraphicFramePr/>
                <a:graphic xmlns:a="http://schemas.openxmlformats.org/drawingml/2006/main">
                  <a:graphicData uri="http://schemas.microsoft.com/office/word/2010/wordprocessingShape">
                    <wps:wsp>
                      <wps:cNvSpPr txBox="1"/>
                      <wps:spPr>
                        <a:xfrm>
                          <a:off x="0" y="0"/>
                          <a:ext cx="1492623" cy="1801905"/>
                        </a:xfrm>
                        <a:prstGeom prst="rect">
                          <a:avLst/>
                        </a:prstGeom>
                        <a:solidFill>
                          <a:schemeClr val="lt1"/>
                        </a:solidFill>
                        <a:ln w="6350">
                          <a:noFill/>
                        </a:ln>
                      </wps:spPr>
                      <wps:txbx>
                        <w:txbxContent>
                          <w:p w14:paraId="7F9B9E9E" w14:textId="77777777" w:rsidR="007E59BD" w:rsidRPr="00ED2863" w:rsidRDefault="007E59BD" w:rsidP="007E59BD">
                            <w:pPr>
                              <w:rPr>
                                <w:i/>
                                <w:iCs/>
                              </w:rPr>
                            </w:pPr>
                            <w:r w:rsidRPr="00ED2863">
                              <w:rPr>
                                <w:i/>
                                <w:iCs/>
                              </w:rPr>
                              <w:t>Precision and recall with respect to the epochs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69243" id="Casella di testo 102" o:spid="_x0000_s1051" type="#_x0000_t202" style="position:absolute;left:0;text-align:left;margin-left:357.25pt;margin-top:.7pt;width:117.55pt;height:141.9pt;z-index:2516884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" fillcolor="white [3201]" stroked="f" strokeweight=".5pt">
                <v:textbox>
                  <w:txbxContent>
                    <w:p w14:paraId="7F9B9E9E" w14:textId="77777777" w:rsidR="007E59BD" w:rsidRPr="00ED2863" w:rsidRDefault="007E59BD" w:rsidP="007E59BD">
                      <w:pPr>
                        <w:rPr>
                          <w:i/>
                          <w:iCs/>
                        </w:rPr>
                      </w:pPr>
                      <w:r w:rsidRPr="00ED2863">
                        <w:rPr>
                          <w:i/>
                          <w:iCs/>
                        </w:rPr>
                        <w:t>Precision and recall with respect to the epochs</w:t>
                      </w:r>
                    </w:p>
                  </w:txbxContent>
                </v:textbox>
              </v:shape>
            </w:pict>
          </mc:Fallback>
        </mc:AlternateContent>
      </w:r>
    </w:p>
    <w:p w14:paraId="57F617F1" w14:textId="4F837CE5" w:rsidR="0076046A" w:rsidRPr="00ED2863" w:rsidRDefault="0076046A" w:rsidP="00BE0FF4">
      <w:pPr>
        <w:jc w:val="both"/>
      </w:pPr>
    </w:p>
    <w:p w14:paraId="2CD8E8ED" w14:textId="17AF3280" w:rsidR="0076046A" w:rsidRPr="00ED2863" w:rsidRDefault="0076046A" w:rsidP="00BE0FF4">
      <w:pPr>
        <w:jc w:val="both"/>
      </w:pPr>
    </w:p>
    <w:p w14:paraId="4AE28644" w14:textId="61FC09C1" w:rsidR="00FF3DDC" w:rsidRPr="00ED2863" w:rsidRDefault="00FF3DDC" w:rsidP="00BE0FF4">
      <w:pPr>
        <w:jc w:val="both"/>
      </w:pPr>
    </w:p>
    <w:p w14:paraId="552F348B" w14:textId="273EB365" w:rsidR="0081488E" w:rsidRPr="00ED2863" w:rsidRDefault="0081488E" w:rsidP="00BE0FF4">
      <w:pPr>
        <w:jc w:val="both"/>
      </w:pPr>
    </w:p>
    <w:p w14:paraId="43E95381" w14:textId="52DDE6B9" w:rsidR="0081488E" w:rsidRPr="00ED2863" w:rsidRDefault="0081488E" w:rsidP="00BE0FF4">
      <w:pPr>
        <w:jc w:val="both"/>
      </w:pPr>
    </w:p>
    <w:p w14:paraId="3C3E71F2" w14:textId="4240FD3C" w:rsidR="0081488E" w:rsidRPr="00ED2863" w:rsidRDefault="0081488E" w:rsidP="00BE0FF4">
      <w:pPr>
        <w:jc w:val="both"/>
      </w:pPr>
    </w:p>
    <w:p w14:paraId="7C5E38CC" w14:textId="08677DC2" w:rsidR="0081488E" w:rsidRPr="00ED2863" w:rsidRDefault="0081488E" w:rsidP="00BE0FF4">
      <w:pPr>
        <w:jc w:val="both"/>
      </w:pPr>
    </w:p>
    <w:p w14:paraId="6FFEC464" w14:textId="2D852406" w:rsidR="0081488E" w:rsidRDefault="0081488E" w:rsidP="00BE0FF4">
      <w:pPr>
        <w:jc w:val="both"/>
      </w:pPr>
    </w:p>
    <w:p w14:paraId="67C3B5F8" w14:textId="5A28E959" w:rsidR="00C77D91" w:rsidRDefault="00C77D91" w:rsidP="00BE0FF4">
      <w:pPr>
        <w:jc w:val="both"/>
      </w:pPr>
    </w:p>
    <w:p w14:paraId="70826002" w14:textId="581E7054" w:rsidR="00ED392B" w:rsidRPr="00ED2863" w:rsidRDefault="00ED392B" w:rsidP="00BE0FF4">
      <w:pPr>
        <w:jc w:val="both"/>
      </w:pPr>
      <w:r w:rsidRPr="00ED2863">
        <w:rPr>
          <w:noProof/>
        </w:rPr>
        <w:lastRenderedPageBreak/>
        <mc:AlternateContent>
          <mc:Choice Requires="wps">
            <w:drawing>
              <wp:anchor distT="0" distB="0" distL="114300" distR="114300" simplePos="0" relativeHeight="251690495" behindDoc="0" locked="0" layoutInCell="1" allowOverlap="1" wp14:anchorId="2B25B8C9" wp14:editId="22C82BAC">
                <wp:simplePos x="0" y="0"/>
                <wp:positionH relativeFrom="margin">
                  <wp:align>left</wp:align>
                </wp:positionH>
                <wp:positionV relativeFrom="paragraph">
                  <wp:posOffset>6321969</wp:posOffset>
                </wp:positionV>
                <wp:extent cx="4915535" cy="524435"/>
                <wp:effectExtent l="0" t="0" r="0" b="9525"/>
                <wp:wrapNone/>
                <wp:docPr id="107" name="Casella di testo 107"/>
                <wp:cNvGraphicFramePr/>
                <a:graphic xmlns:a="http://schemas.openxmlformats.org/drawingml/2006/main">
                  <a:graphicData uri="http://schemas.microsoft.com/office/word/2010/wordprocessingShape">
                    <wps:wsp>
                      <wps:cNvSpPr txBox="1"/>
                      <wps:spPr>
                        <a:xfrm>
                          <a:off x="0" y="0"/>
                          <a:ext cx="4915535" cy="524435"/>
                        </a:xfrm>
                        <a:prstGeom prst="rect">
                          <a:avLst/>
                        </a:prstGeom>
                        <a:solidFill>
                          <a:schemeClr val="lt1"/>
                        </a:solidFill>
                        <a:ln w="6350">
                          <a:noFill/>
                        </a:ln>
                      </wps:spPr>
                      <wps:txbx>
                        <w:txbxContent>
                          <w:p w14:paraId="1FD88447" w14:textId="2398B494" w:rsidR="00ED392B" w:rsidRPr="009E1A4D" w:rsidRDefault="00ED392B" w:rsidP="00ED392B">
                            <w:pPr>
                              <w:rPr>
                                <w:i/>
                                <w:iCs/>
                              </w:rPr>
                            </w:pPr>
                            <w:r>
                              <w:rPr>
                                <w:i/>
                                <w:iCs/>
                              </w:rPr>
                              <w:t xml:space="preserve">Examples of cropped batch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5B8C9" id="Casella di testo 107" o:spid="_x0000_s1052" type="#_x0000_t202" style="position:absolute;left:0;text-align:left;margin-left:0;margin-top:497.8pt;width:387.05pt;height:41.3pt;z-index:25169049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" fillcolor="white [3201]" stroked="f" strokeweight=".5pt">
                <v:textbox>
                  <w:txbxContent>
                    <w:p w14:paraId="1FD88447" w14:textId="2398B494" w:rsidR="00ED392B" w:rsidRPr="009E1A4D" w:rsidRDefault="00ED392B" w:rsidP="00ED392B">
                      <w:pPr>
                        <w:rPr>
                          <w:i/>
                          <w:iCs/>
                        </w:rPr>
                      </w:pPr>
                      <w:r>
                        <w:rPr>
                          <w:i/>
                          <w:iCs/>
                        </w:rPr>
                        <w:t xml:space="preserve">Examples of cropped batch </w:t>
                      </w:r>
                    </w:p>
                  </w:txbxContent>
                </v:textbox>
                <w10:wrap anchorx="margin"/>
              </v:shape>
            </w:pict>
          </mc:Fallback>
        </mc:AlternateContent>
      </w:r>
      <w:r w:rsidRPr="00ED2863">
        <w:rPr>
          <w:noProof/>
        </w:rPr>
        <w:drawing>
          <wp:inline distT="0" distB="0" distL="0" distR="0" wp14:anchorId="514B5A86" wp14:editId="70FCD489">
            <wp:extent cx="6199959" cy="6199959"/>
            <wp:effectExtent l="0" t="0" r="0" b="0"/>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11568" cy="6211568"/>
                    </a:xfrm>
                    <a:prstGeom prst="rect">
                      <a:avLst/>
                    </a:prstGeom>
                    <a:noFill/>
                  </pic:spPr>
                </pic:pic>
              </a:graphicData>
            </a:graphic>
          </wp:inline>
        </w:drawing>
      </w:r>
    </w:p>
    <w:p w14:paraId="22F66A69" w14:textId="6930AFA1" w:rsidR="00ED392B" w:rsidRPr="00ED2863" w:rsidRDefault="00ED392B" w:rsidP="00BE0FF4">
      <w:pPr>
        <w:jc w:val="both"/>
      </w:pPr>
    </w:p>
    <w:p w14:paraId="23354C5B" w14:textId="1FFBF89C" w:rsidR="00ED392B" w:rsidRPr="00ED2863" w:rsidRDefault="00ED392B" w:rsidP="00BE0FF4">
      <w:pPr>
        <w:jc w:val="both"/>
      </w:pPr>
    </w:p>
    <w:p w14:paraId="722714E2" w14:textId="74402133" w:rsidR="00ED392B" w:rsidRPr="00ED2863" w:rsidRDefault="00ED392B" w:rsidP="00BE0FF4">
      <w:pPr>
        <w:jc w:val="both"/>
      </w:pPr>
    </w:p>
    <w:p w14:paraId="5B4698D0" w14:textId="182C7875" w:rsidR="00ED392B" w:rsidRPr="00ED2863" w:rsidRDefault="00ED392B" w:rsidP="00BE0FF4">
      <w:pPr>
        <w:jc w:val="both"/>
      </w:pPr>
    </w:p>
    <w:p w14:paraId="7D15E942" w14:textId="77777777" w:rsidR="00ED392B" w:rsidRPr="00ED2863" w:rsidRDefault="00ED392B" w:rsidP="00BE0FF4">
      <w:pPr>
        <w:jc w:val="both"/>
      </w:pPr>
    </w:p>
    <w:p w14:paraId="045DFD50" w14:textId="77777777" w:rsidR="00000116" w:rsidRPr="00ED2863" w:rsidRDefault="00000116" w:rsidP="00BE0FF4">
      <w:pPr>
        <w:jc w:val="both"/>
        <w:rPr>
          <w:rFonts w:asciiTheme="majorHAnsi" w:eastAsiaTheme="majorEastAsia" w:hAnsiTheme="majorHAnsi" w:cstheme="majorBidi"/>
          <w:caps/>
          <w:color w:val="007789" w:themeColor="accent1" w:themeShade="BF"/>
          <w:sz w:val="32"/>
        </w:rPr>
      </w:pPr>
      <w:r w:rsidRPr="00ED2863">
        <w:br w:type="page"/>
      </w:r>
    </w:p>
    <w:p w14:paraId="620A5EDF" w14:textId="147D8993" w:rsidR="009B64B0" w:rsidRPr="00ED2863" w:rsidRDefault="009B64B0" w:rsidP="00BE0FF4">
      <w:pPr>
        <w:pStyle w:val="Titolo2"/>
        <w:jc w:val="both"/>
      </w:pPr>
      <w:bookmarkStart w:id="24" w:name="_Toc95424540"/>
      <w:r w:rsidRPr="00ED2863">
        <w:lastRenderedPageBreak/>
        <w:t>Ear recognition</w:t>
      </w:r>
      <w:bookmarkEnd w:id="24"/>
    </w:p>
    <w:p w14:paraId="570A4813" w14:textId="773D47FF" w:rsidR="00F8384D" w:rsidRPr="00ED2863" w:rsidRDefault="009A5ED2" w:rsidP="00BE0FF4">
      <w:pPr>
        <w:pStyle w:val="Titolo3"/>
        <w:jc w:val="both"/>
      </w:pPr>
      <w:bookmarkStart w:id="25" w:name="_Toc95424541"/>
      <w:r w:rsidRPr="00ED2863">
        <w:t>Similarity Measure</w:t>
      </w:r>
      <w:bookmarkEnd w:id="25"/>
    </w:p>
    <w:p w14:paraId="05000584" w14:textId="4BD7A2EC" w:rsidR="00B81A73" w:rsidRPr="00ED2863" w:rsidRDefault="00C04AA3" w:rsidP="00BE0FF4">
      <w:pPr>
        <w:jc w:val="both"/>
      </w:pPr>
      <w:r w:rsidRPr="00ED2863">
        <w:t>We tested the two most common similarity measures (correlation and cosine similarity) and compared them using the ROC and DET curves.</w:t>
      </w:r>
      <w:r w:rsidR="00B81A73" w:rsidRPr="00ED2863">
        <w:t xml:space="preserve"> </w:t>
      </w:r>
      <w:r w:rsidRPr="00ED2863">
        <w:t>For testing w</w:t>
      </w:r>
      <w:r w:rsidR="00B81A73" w:rsidRPr="00ED2863">
        <w:t>e used two models, one trained on AWE and the other on EarVN.</w:t>
      </w:r>
      <w:r w:rsidRPr="00ED2863">
        <w:t xml:space="preserve"> By observing the results, we chose correlation</w:t>
      </w:r>
      <w:r w:rsidR="008B0F74" w:rsidRPr="00ED2863">
        <w:t xml:space="preserve"> because it consistently performed better </w:t>
      </w:r>
      <w:r w:rsidR="00792232">
        <w:t xml:space="preserve">on </w:t>
      </w:r>
      <w:r w:rsidR="008B0F74" w:rsidRPr="00ED2863">
        <w:t xml:space="preserve">the tests </w:t>
      </w:r>
      <w:r w:rsidR="00792232">
        <w:t>performed</w:t>
      </w:r>
      <w:r w:rsidR="008B0F74" w:rsidRPr="00ED2863">
        <w:t xml:space="preserve"> on the two datasets</w:t>
      </w:r>
      <w:r w:rsidR="00792232">
        <w:t>.</w:t>
      </w:r>
    </w:p>
    <w:p w14:paraId="2B72685D" w14:textId="086D7570" w:rsidR="008B0F74" w:rsidRPr="00ED2863" w:rsidRDefault="008B0F74" w:rsidP="00BE0FF4">
      <w:pPr>
        <w:jc w:val="both"/>
      </w:pPr>
      <w:r w:rsidRPr="00ED2863">
        <w:t>The first column are the results from the two models using the AWE testing set, and the second column are ones using the cropped AMI testing set.</w:t>
      </w:r>
    </w:p>
    <w:p w14:paraId="2BBCB0B7" w14:textId="50767B6E" w:rsidR="00A02B69" w:rsidRPr="00ED2863" w:rsidRDefault="00A02B69" w:rsidP="00BE0FF4">
      <w:pPr>
        <w:jc w:val="both"/>
      </w:pPr>
      <w:r w:rsidRPr="00ED2863">
        <w:rPr>
          <w:noProof/>
        </w:rPr>
        <w:drawing>
          <wp:inline distT="0" distB="0" distL="0" distR="0" wp14:anchorId="393EE6A1" wp14:editId="1C0613C7">
            <wp:extent cx="2887980" cy="1925320"/>
            <wp:effectExtent l="0" t="0" r="762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887980" cy="1925320"/>
                    </a:xfrm>
                    <a:prstGeom prst="rect">
                      <a:avLst/>
                    </a:prstGeom>
                    <a:noFill/>
                    <a:ln>
                      <a:noFill/>
                    </a:ln>
                  </pic:spPr>
                </pic:pic>
              </a:graphicData>
            </a:graphic>
          </wp:inline>
        </w:drawing>
      </w:r>
      <w:r w:rsidRPr="00ED2863">
        <w:rPr>
          <w:noProof/>
        </w:rPr>
        <w:drawing>
          <wp:inline distT="0" distB="0" distL="0" distR="0" wp14:anchorId="033EAC87" wp14:editId="433BDD30">
            <wp:extent cx="2880360" cy="1920240"/>
            <wp:effectExtent l="0" t="0" r="0" b="381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880360" cy="1920240"/>
                    </a:xfrm>
                    <a:prstGeom prst="rect">
                      <a:avLst/>
                    </a:prstGeom>
                    <a:noFill/>
                    <a:ln>
                      <a:noFill/>
                    </a:ln>
                  </pic:spPr>
                </pic:pic>
              </a:graphicData>
            </a:graphic>
          </wp:inline>
        </w:drawing>
      </w:r>
    </w:p>
    <w:p w14:paraId="5BB8FBFD" w14:textId="77777777" w:rsidR="009A5ED2" w:rsidRPr="00ED2863" w:rsidRDefault="009A5ED2" w:rsidP="00BE0FF4">
      <w:pPr>
        <w:jc w:val="both"/>
      </w:pPr>
      <w:r w:rsidRPr="00ED2863">
        <w:rPr>
          <w:noProof/>
        </w:rPr>
        <w:drawing>
          <wp:inline distT="0" distB="0" distL="0" distR="0" wp14:anchorId="62A812E4" wp14:editId="7D794849">
            <wp:extent cx="2887980" cy="1925320"/>
            <wp:effectExtent l="0" t="0" r="762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887980" cy="1925320"/>
                    </a:xfrm>
                    <a:prstGeom prst="rect">
                      <a:avLst/>
                    </a:prstGeom>
                    <a:noFill/>
                    <a:ln>
                      <a:noFill/>
                    </a:ln>
                  </pic:spPr>
                </pic:pic>
              </a:graphicData>
            </a:graphic>
          </wp:inline>
        </w:drawing>
      </w:r>
      <w:r w:rsidRPr="00ED2863">
        <w:rPr>
          <w:noProof/>
        </w:rPr>
        <w:drawing>
          <wp:inline distT="0" distB="0" distL="0" distR="0" wp14:anchorId="732958B7" wp14:editId="46804718">
            <wp:extent cx="2880360" cy="1920240"/>
            <wp:effectExtent l="0" t="0" r="0" b="381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880360" cy="1920240"/>
                    </a:xfrm>
                    <a:prstGeom prst="rect">
                      <a:avLst/>
                    </a:prstGeom>
                    <a:noFill/>
                    <a:ln>
                      <a:noFill/>
                    </a:ln>
                  </pic:spPr>
                </pic:pic>
              </a:graphicData>
            </a:graphic>
          </wp:inline>
        </w:drawing>
      </w:r>
    </w:p>
    <w:p w14:paraId="3742C9DC" w14:textId="05B35122" w:rsidR="009A5ED2" w:rsidRPr="00ED2863" w:rsidRDefault="009A5ED2" w:rsidP="00BE0FF4">
      <w:pPr>
        <w:jc w:val="both"/>
      </w:pPr>
    </w:p>
    <w:p w14:paraId="39C1D299" w14:textId="77777777" w:rsidR="009A5ED2" w:rsidRPr="00ED2863" w:rsidRDefault="009A5ED2" w:rsidP="00BE0FF4">
      <w:pPr>
        <w:jc w:val="both"/>
      </w:pPr>
    </w:p>
    <w:p w14:paraId="05E76FD8" w14:textId="77777777" w:rsidR="00F8384D" w:rsidRPr="00ED2863" w:rsidRDefault="00F8384D" w:rsidP="00BE0FF4">
      <w:pPr>
        <w:pStyle w:val="Titolo3"/>
        <w:jc w:val="both"/>
      </w:pPr>
    </w:p>
    <w:p w14:paraId="6D632244" w14:textId="77777777" w:rsidR="00F8384D" w:rsidRPr="00ED2863" w:rsidRDefault="00F8384D" w:rsidP="00BE0FF4">
      <w:pPr>
        <w:jc w:val="both"/>
        <w:rPr>
          <w:rFonts w:asciiTheme="majorHAnsi" w:eastAsiaTheme="majorEastAsia" w:hAnsiTheme="majorHAnsi" w:cstheme="majorBidi"/>
          <w:color w:val="004F5B" w:themeColor="accent1" w:themeShade="7F"/>
          <w:szCs w:val="24"/>
        </w:rPr>
      </w:pPr>
      <w:r w:rsidRPr="00ED2863">
        <w:br w:type="page"/>
      </w:r>
    </w:p>
    <w:p w14:paraId="3F90705A" w14:textId="77777777" w:rsidR="00ED2863" w:rsidRPr="00ED2863" w:rsidRDefault="008B0F74" w:rsidP="00BE0FF4">
      <w:pPr>
        <w:pStyle w:val="Titolo3"/>
        <w:jc w:val="both"/>
      </w:pPr>
      <w:bookmarkStart w:id="26" w:name="_Toc95424542"/>
      <w:r w:rsidRPr="00ED2863">
        <w:lastRenderedPageBreak/>
        <w:t xml:space="preserve">Models’ </w:t>
      </w:r>
      <w:r w:rsidR="00ED2863" w:rsidRPr="00ED2863">
        <w:t>C</w:t>
      </w:r>
      <w:r w:rsidRPr="00ED2863">
        <w:t>omparison</w:t>
      </w:r>
      <w:bookmarkEnd w:id="26"/>
    </w:p>
    <w:p w14:paraId="45354D0F" w14:textId="522722B3" w:rsidR="00D95255" w:rsidRDefault="00ED2863" w:rsidP="00BE0FF4">
      <w:pPr>
        <w:jc w:val="both"/>
      </w:pPr>
      <w:r w:rsidRPr="00ED2863">
        <w:t>Here we present</w:t>
      </w:r>
      <w:r>
        <w:t xml:space="preserve"> the performance of three models trained and finetuned on different datasets. </w:t>
      </w:r>
    </w:p>
    <w:p w14:paraId="248400C5" w14:textId="4E8E6962" w:rsidR="00D95255" w:rsidRDefault="00ED2863" w:rsidP="00BE0FF4">
      <w:pPr>
        <w:jc w:val="both"/>
      </w:pPr>
      <w:r>
        <w:t>The first model was trained</w:t>
      </w:r>
      <w:r w:rsidR="002A06B8">
        <w:t xml:space="preserve"> and finetuned</w:t>
      </w:r>
      <w:r>
        <w:t xml:space="preserve"> on AWE, but the results weren’t </w:t>
      </w:r>
      <w:r w:rsidR="00D95255">
        <w:t>as good as expected because, as already mentioned, it was overfitting the training set very rapidly, and data augmentation didn’t help very much.</w:t>
      </w:r>
    </w:p>
    <w:p w14:paraId="7F6AE22A" w14:textId="1C2EF658" w:rsidR="002A06B8" w:rsidRDefault="00D95255" w:rsidP="00BE0FF4">
      <w:pPr>
        <w:jc w:val="both"/>
      </w:pPr>
      <w:r>
        <w:t>The second model was trained</w:t>
      </w:r>
      <w:r w:rsidR="002A06B8">
        <w:t xml:space="preserve"> and finetuned</w:t>
      </w:r>
      <w:r>
        <w:t xml:space="preserve"> on EarVN, which gave better results but</w:t>
      </w:r>
      <w:r w:rsidR="002A06B8">
        <w:t xml:space="preserve"> didn’t perform as expected on the cropped AMI dataset.</w:t>
      </w:r>
    </w:p>
    <w:p w14:paraId="7B510521" w14:textId="44D2D924" w:rsidR="002417B0" w:rsidRDefault="002A06B8" w:rsidP="00BE0FF4">
      <w:pPr>
        <w:jc w:val="both"/>
      </w:pPr>
      <w:r>
        <w:t xml:space="preserve">The third model was trained and finetuned on both EarVN and </w:t>
      </w:r>
      <w:r w:rsidR="002417B0">
        <w:t>part of the cropped AMI dataset.</w:t>
      </w:r>
    </w:p>
    <w:p w14:paraId="67E10BAC" w14:textId="6E3EB1F8" w:rsidR="00356254" w:rsidRDefault="00356254" w:rsidP="00BE0FF4">
      <w:pPr>
        <w:jc w:val="both"/>
      </w:pPr>
      <w:r>
        <w:t xml:space="preserve">First, we take a look at the ROC and DET curves. On the left column we have the results from the cropped AMI dataset, and on the </w:t>
      </w:r>
      <w:proofErr w:type="gramStart"/>
      <w:r>
        <w:t>right</w:t>
      </w:r>
      <w:proofErr w:type="gramEnd"/>
      <w:r>
        <w:t xml:space="preserve"> we have the results from the AWE dataset.</w:t>
      </w:r>
    </w:p>
    <w:p w14:paraId="3374A1CB" w14:textId="5E740E41" w:rsidR="00000116" w:rsidRPr="00ED2863" w:rsidRDefault="00A73470" w:rsidP="00BE0FF4">
      <w:pPr>
        <w:jc w:val="both"/>
        <w:rPr>
          <w:sz w:val="40"/>
        </w:rPr>
      </w:pPr>
      <w:r w:rsidRPr="00ED2863">
        <w:rPr>
          <w:noProof/>
        </w:rPr>
        <w:drawing>
          <wp:inline distT="0" distB="0" distL="0" distR="0" wp14:anchorId="3206AE86" wp14:editId="45621F20">
            <wp:extent cx="2959873" cy="1973249"/>
            <wp:effectExtent l="0" t="0" r="0" b="825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959873" cy="1973249"/>
                    </a:xfrm>
                    <a:prstGeom prst="rect">
                      <a:avLst/>
                    </a:prstGeom>
                    <a:noFill/>
                    <a:ln>
                      <a:noFill/>
                    </a:ln>
                  </pic:spPr>
                </pic:pic>
              </a:graphicData>
            </a:graphic>
          </wp:inline>
        </w:drawing>
      </w:r>
      <w:r w:rsidRPr="00ED2863">
        <w:rPr>
          <w:noProof/>
        </w:rPr>
        <w:drawing>
          <wp:inline distT="0" distB="0" distL="0" distR="0" wp14:anchorId="6050DD4C" wp14:editId="1946A22D">
            <wp:extent cx="2934853" cy="1956569"/>
            <wp:effectExtent l="0" t="0" r="0" b="571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934853" cy="1956569"/>
                    </a:xfrm>
                    <a:prstGeom prst="rect">
                      <a:avLst/>
                    </a:prstGeom>
                    <a:noFill/>
                    <a:ln>
                      <a:noFill/>
                    </a:ln>
                  </pic:spPr>
                </pic:pic>
              </a:graphicData>
            </a:graphic>
          </wp:inline>
        </w:drawing>
      </w:r>
      <w:r w:rsidRPr="00ED2863">
        <w:rPr>
          <w:noProof/>
        </w:rPr>
        <w:drawing>
          <wp:inline distT="0" distB="0" distL="0" distR="0" wp14:anchorId="13AE2B85" wp14:editId="7B3BEBD2">
            <wp:extent cx="2959873" cy="1973248"/>
            <wp:effectExtent l="0" t="0" r="0" b="825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959873" cy="1973248"/>
                    </a:xfrm>
                    <a:prstGeom prst="rect">
                      <a:avLst/>
                    </a:prstGeom>
                    <a:noFill/>
                    <a:ln>
                      <a:noFill/>
                    </a:ln>
                  </pic:spPr>
                </pic:pic>
              </a:graphicData>
            </a:graphic>
          </wp:inline>
        </w:drawing>
      </w:r>
      <w:r w:rsidRPr="00ED2863">
        <w:rPr>
          <w:noProof/>
        </w:rPr>
        <w:drawing>
          <wp:inline distT="0" distB="0" distL="0" distR="0" wp14:anchorId="6B8487C3" wp14:editId="5FE6B39A">
            <wp:extent cx="2934853" cy="1956568"/>
            <wp:effectExtent l="0" t="0" r="0" b="571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934853" cy="1956568"/>
                    </a:xfrm>
                    <a:prstGeom prst="rect">
                      <a:avLst/>
                    </a:prstGeom>
                    <a:noFill/>
                    <a:ln>
                      <a:noFill/>
                    </a:ln>
                  </pic:spPr>
                </pic:pic>
              </a:graphicData>
            </a:graphic>
          </wp:inline>
        </w:drawing>
      </w:r>
      <w:r w:rsidR="00000116" w:rsidRPr="00ED2863">
        <w:br w:type="page"/>
      </w:r>
    </w:p>
    <w:p w14:paraId="5EE8BB77" w14:textId="1814DED5" w:rsidR="00356254" w:rsidRDefault="00356254" w:rsidP="00BE0FF4">
      <w:pPr>
        <w:jc w:val="both"/>
      </w:pPr>
      <w:r>
        <w:lastRenderedPageBreak/>
        <w:t xml:space="preserve">Then, we can see how the imposter and genuine scores are distributed, </w:t>
      </w:r>
      <w:r w:rsidR="001A3A17">
        <w:t>the columns still represent the same datasets.</w:t>
      </w:r>
    </w:p>
    <w:p w14:paraId="558A6F52" w14:textId="28397F25" w:rsidR="00356254" w:rsidRDefault="001A3A17" w:rsidP="00BE0FF4">
      <w:pPr>
        <w:jc w:val="both"/>
        <w:rPr>
          <w:rFonts w:asciiTheme="majorHAnsi" w:eastAsiaTheme="majorEastAsia" w:hAnsiTheme="majorHAnsi" w:cstheme="majorBidi"/>
          <w:color w:val="007789" w:themeColor="accent1" w:themeShade="BF"/>
          <w:sz w:val="44"/>
        </w:rPr>
      </w:pPr>
      <w:r w:rsidRPr="00ED2863">
        <w:rPr>
          <w:noProof/>
        </w:rPr>
        <w:drawing>
          <wp:inline distT="0" distB="0" distL="0" distR="0" wp14:anchorId="08F74FB4" wp14:editId="2D121521">
            <wp:extent cx="2959873" cy="1973248"/>
            <wp:effectExtent l="0" t="0" r="0" b="825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2959873" cy="1973248"/>
                    </a:xfrm>
                    <a:prstGeom prst="rect">
                      <a:avLst/>
                    </a:prstGeom>
                    <a:noFill/>
                    <a:ln>
                      <a:noFill/>
                    </a:ln>
                  </pic:spPr>
                </pic:pic>
              </a:graphicData>
            </a:graphic>
          </wp:inline>
        </w:drawing>
      </w:r>
      <w:r w:rsidRPr="00ED2863">
        <w:rPr>
          <w:noProof/>
        </w:rPr>
        <w:drawing>
          <wp:inline distT="0" distB="0" distL="0" distR="0" wp14:anchorId="6FB615C1" wp14:editId="6FB0E07B">
            <wp:extent cx="2934853" cy="1956568"/>
            <wp:effectExtent l="0" t="0" r="0" b="571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2934853" cy="1956568"/>
                    </a:xfrm>
                    <a:prstGeom prst="rect">
                      <a:avLst/>
                    </a:prstGeom>
                    <a:noFill/>
                    <a:ln>
                      <a:noFill/>
                    </a:ln>
                  </pic:spPr>
                </pic:pic>
              </a:graphicData>
            </a:graphic>
          </wp:inline>
        </w:drawing>
      </w:r>
      <w:r w:rsidRPr="00ED2863">
        <w:rPr>
          <w:noProof/>
        </w:rPr>
        <w:drawing>
          <wp:inline distT="0" distB="0" distL="0" distR="0" wp14:anchorId="40CF8608" wp14:editId="7D088C38">
            <wp:extent cx="2959872" cy="1973248"/>
            <wp:effectExtent l="0" t="0" r="0" b="825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959872" cy="1973248"/>
                    </a:xfrm>
                    <a:prstGeom prst="rect">
                      <a:avLst/>
                    </a:prstGeom>
                    <a:noFill/>
                    <a:ln>
                      <a:noFill/>
                    </a:ln>
                  </pic:spPr>
                </pic:pic>
              </a:graphicData>
            </a:graphic>
          </wp:inline>
        </w:drawing>
      </w:r>
      <w:r w:rsidRPr="00ED2863">
        <w:rPr>
          <w:noProof/>
        </w:rPr>
        <w:drawing>
          <wp:inline distT="0" distB="0" distL="0" distR="0" wp14:anchorId="7DA5B2B2" wp14:editId="05142453">
            <wp:extent cx="2959872" cy="1973248"/>
            <wp:effectExtent l="0" t="0" r="0" b="825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2959872" cy="1973248"/>
                    </a:xfrm>
                    <a:prstGeom prst="rect">
                      <a:avLst/>
                    </a:prstGeom>
                    <a:noFill/>
                    <a:ln>
                      <a:noFill/>
                    </a:ln>
                  </pic:spPr>
                </pic:pic>
              </a:graphicData>
            </a:graphic>
          </wp:inline>
        </w:drawing>
      </w:r>
    </w:p>
    <w:p w14:paraId="2C8229B8" w14:textId="77777777" w:rsidR="001A3A17" w:rsidRDefault="001A3A17" w:rsidP="00BE0FF4">
      <w:pPr>
        <w:jc w:val="both"/>
        <w:rPr>
          <w:rFonts w:asciiTheme="majorHAnsi" w:eastAsiaTheme="majorEastAsia" w:hAnsiTheme="majorHAnsi" w:cstheme="majorBidi"/>
          <w:color w:val="007789" w:themeColor="accent1" w:themeShade="BF"/>
          <w:sz w:val="44"/>
        </w:rPr>
      </w:pPr>
      <w:r w:rsidRPr="00ED2863">
        <w:rPr>
          <w:noProof/>
        </w:rPr>
        <w:drawing>
          <wp:inline distT="0" distB="0" distL="0" distR="0" wp14:anchorId="1887306B" wp14:editId="0B9DA5F5">
            <wp:extent cx="2959872" cy="1973248"/>
            <wp:effectExtent l="0" t="0" r="0" b="825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2959872" cy="1973248"/>
                    </a:xfrm>
                    <a:prstGeom prst="rect">
                      <a:avLst/>
                    </a:prstGeom>
                    <a:noFill/>
                    <a:ln>
                      <a:noFill/>
                    </a:ln>
                  </pic:spPr>
                </pic:pic>
              </a:graphicData>
            </a:graphic>
          </wp:inline>
        </w:drawing>
      </w:r>
      <w:r w:rsidRPr="00ED2863">
        <w:rPr>
          <w:noProof/>
        </w:rPr>
        <w:drawing>
          <wp:inline distT="0" distB="0" distL="0" distR="0" wp14:anchorId="19D33AD3" wp14:editId="664FE7FC">
            <wp:extent cx="2959872" cy="1973248"/>
            <wp:effectExtent l="0" t="0" r="0" b="825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2959872" cy="1973248"/>
                    </a:xfrm>
                    <a:prstGeom prst="rect">
                      <a:avLst/>
                    </a:prstGeom>
                    <a:noFill/>
                    <a:ln>
                      <a:noFill/>
                    </a:ln>
                  </pic:spPr>
                </pic:pic>
              </a:graphicData>
            </a:graphic>
          </wp:inline>
        </w:drawing>
      </w:r>
    </w:p>
    <w:p w14:paraId="68F6498C" w14:textId="77777777" w:rsidR="001A3A17" w:rsidRDefault="001A3A17" w:rsidP="00BE0FF4">
      <w:pPr>
        <w:jc w:val="both"/>
        <w:rPr>
          <w:rFonts w:asciiTheme="majorHAnsi" w:eastAsiaTheme="majorEastAsia" w:hAnsiTheme="majorHAnsi" w:cstheme="majorBidi"/>
          <w:color w:val="007789" w:themeColor="accent1" w:themeShade="BF"/>
          <w:sz w:val="44"/>
        </w:rPr>
      </w:pPr>
      <w:r>
        <w:br w:type="page"/>
      </w:r>
    </w:p>
    <w:p w14:paraId="41405710" w14:textId="0614D9DB" w:rsidR="00541BD8" w:rsidRPr="00ED2863" w:rsidRDefault="00C23A4E" w:rsidP="00BE0FF4">
      <w:pPr>
        <w:pStyle w:val="Titolo1"/>
        <w:jc w:val="both"/>
      </w:pPr>
      <w:bookmarkStart w:id="27" w:name="_Toc95424543"/>
      <w:r w:rsidRPr="00ED2863">
        <w:lastRenderedPageBreak/>
        <w:t>Final thoughts</w:t>
      </w:r>
      <w:bookmarkEnd w:id="27"/>
    </w:p>
    <w:p w14:paraId="504EA0BB" w14:textId="64C8CBE3" w:rsidR="00B12527" w:rsidRDefault="00C77D91" w:rsidP="00BE0FF4">
      <w:pPr>
        <w:jc w:val="both"/>
      </w:pPr>
      <w:r>
        <w:t xml:space="preserve">For the detection part, we can see that YoloV5 is a </w:t>
      </w:r>
      <w:r w:rsidR="008954EC">
        <w:t>very powerful</w:t>
      </w:r>
      <w:r>
        <w:t xml:space="preserve"> neural network even when trained for a low </w:t>
      </w:r>
      <w:r w:rsidR="008954EC">
        <w:t>number</w:t>
      </w:r>
      <w:r>
        <w:t xml:space="preserve"> of epochs, and even on its tiniest implementation. </w:t>
      </w:r>
      <w:r w:rsidR="008954EC">
        <w:t>We decided to use the nano version after many ‘trial and error’ training</w:t>
      </w:r>
      <w:r w:rsidR="001A6BF9">
        <w:t>s</w:t>
      </w:r>
      <w:r w:rsidR="008954EC">
        <w:t xml:space="preserve">, going </w:t>
      </w:r>
      <w:r w:rsidR="001A6BF9">
        <w:t>down from</w:t>
      </w:r>
      <w:r w:rsidR="008954EC">
        <w:t xml:space="preserve"> the medium</w:t>
      </w:r>
      <w:r w:rsidR="001A6BF9">
        <w:t>-</w:t>
      </w:r>
      <w:r w:rsidR="008954EC">
        <w:t>size</w:t>
      </w:r>
      <w:r w:rsidR="001A6BF9">
        <w:t>d</w:t>
      </w:r>
      <w:r w:rsidR="008954EC">
        <w:t xml:space="preserve">, which was too heavy for a phone to be handled without </w:t>
      </w:r>
      <w:r w:rsidR="001A6BF9">
        <w:t>stuttering</w:t>
      </w:r>
      <w:r w:rsidR="008954EC">
        <w:t xml:space="preserve">. </w:t>
      </w:r>
    </w:p>
    <w:p w14:paraId="65500B7E" w14:textId="029F9626" w:rsidR="008954EC" w:rsidRDefault="008954EC" w:rsidP="00BE0FF4">
      <w:pPr>
        <w:jc w:val="both"/>
      </w:pPr>
      <w:r>
        <w:t>From the evaluation, we can see that training only on the</w:t>
      </w:r>
      <w:r w:rsidR="001A6BF9">
        <w:t xml:space="preserve"> untouched</w:t>
      </w:r>
      <w:r>
        <w:t xml:space="preserve"> UBEAR dataset </w:t>
      </w:r>
      <w:r w:rsidR="001A6BF9">
        <w:t>led to overfitting issues</w:t>
      </w:r>
      <w:r w:rsidR="005E4C73">
        <w:t>. That was hard to see on the charts because the test images had the same bias as the train images, but the perfect 100% score after too little training was already suspicious</w:t>
      </w:r>
      <w:r>
        <w:t>. That was also experienced from the app since it could</w:t>
      </w:r>
      <w:r w:rsidR="001A6BF9">
        <w:t xml:space="preserve"> detect</w:t>
      </w:r>
      <w:r>
        <w:t xml:space="preserve"> </w:t>
      </w:r>
      <w:r w:rsidR="001A6BF9">
        <w:t>the</w:t>
      </w:r>
      <w:r>
        <w:t xml:space="preserve"> ear </w:t>
      </w:r>
      <w:r w:rsidR="005E4C73">
        <w:t xml:space="preserve">only </w:t>
      </w:r>
      <w:r>
        <w:t xml:space="preserve">if the </w:t>
      </w:r>
      <w:r w:rsidR="001A6BF9">
        <w:t xml:space="preserve">whole </w:t>
      </w:r>
      <w:r>
        <w:t xml:space="preserve">head profile </w:t>
      </w:r>
      <w:r w:rsidR="001A6BF9">
        <w:t>was present in the</w:t>
      </w:r>
      <w:r>
        <w:t xml:space="preserve"> picture.</w:t>
      </w:r>
    </w:p>
    <w:p w14:paraId="51D982EE" w14:textId="0AE7AF07" w:rsidR="008954EC" w:rsidRDefault="008954EC" w:rsidP="00BE0FF4">
      <w:pPr>
        <w:jc w:val="both"/>
      </w:pPr>
      <w:r>
        <w:t xml:space="preserve">After other 30 epochs with random crops on the dataset, it learned to better generalize, and the real-world results were near perfect this time, </w:t>
      </w:r>
      <w:r w:rsidR="008A56AF">
        <w:t>it was</w:t>
      </w:r>
      <w:r>
        <w:t xml:space="preserve"> able to capture the ear </w:t>
      </w:r>
      <w:r w:rsidR="005E4C73">
        <w:t>at different distances.</w:t>
      </w:r>
    </w:p>
    <w:p w14:paraId="4AB029AF" w14:textId="4114EA20" w:rsidR="00CF34EE" w:rsidRDefault="008A56AF" w:rsidP="00BE0FF4">
      <w:pPr>
        <w:jc w:val="both"/>
      </w:pPr>
      <w:r>
        <w:t>We</w:t>
      </w:r>
      <w:r w:rsidR="00B12527">
        <w:t xml:space="preserve"> can</w:t>
      </w:r>
      <w:r>
        <w:t xml:space="preserve"> also</w:t>
      </w:r>
      <w:r w:rsidR="00B12527">
        <w:t xml:space="preserve"> see that the model which performs better overall is the one that uses the EarVN dataset and part of </w:t>
      </w:r>
      <w:proofErr w:type="gramStart"/>
      <w:r w:rsidR="009766D3">
        <w:t>AMI</w:t>
      </w:r>
      <w:r>
        <w:t>,</w:t>
      </w:r>
      <w:r w:rsidR="009766D3">
        <w:t xml:space="preserve"> but</w:t>
      </w:r>
      <w:proofErr w:type="gramEnd"/>
      <w:r w:rsidR="00B12527">
        <w:t xml:space="preserve"> introducing some samples from AMI didn’t influence much the performance. </w:t>
      </w:r>
      <w:r>
        <w:t>This is why</w:t>
      </w:r>
      <w:r w:rsidR="00B12527">
        <w:t xml:space="preserve"> we used this model in our Android app, but the real performance we expected wasn’t </w:t>
      </w:r>
      <w:r w:rsidR="0068621C">
        <w:t>reached by our system. We set a pretty high threshold (0.98) to improve security as much as possible, but it still</w:t>
      </w:r>
      <w:r>
        <w:t xml:space="preserve"> wasn’t</w:t>
      </w:r>
      <w:r w:rsidR="0068621C">
        <w:t xml:space="preserve"> reliable enough for use in a real-world application. Our objective though was to build an entire biometric system and implement it for a mobile device, </w:t>
      </w:r>
      <w:r>
        <w:t>and for this reason it</w:t>
      </w:r>
      <w:r w:rsidR="0068621C">
        <w:t xml:space="preserve"> c</w:t>
      </w:r>
      <w:r>
        <w:t>ouldn</w:t>
      </w:r>
      <w:r w:rsidR="0068621C">
        <w:t xml:space="preserve">’t easily reach </w:t>
      </w:r>
      <w:r>
        <w:t xml:space="preserve">the </w:t>
      </w:r>
      <w:r w:rsidR="0068621C">
        <w:t>high</w:t>
      </w:r>
      <w:r>
        <w:t>er</w:t>
      </w:r>
      <w:r w:rsidR="0068621C">
        <w:t xml:space="preserve"> performance </w:t>
      </w:r>
      <w:r>
        <w:t>of</w:t>
      </w:r>
      <w:r w:rsidR="0068621C">
        <w:t xml:space="preserve"> the current state of the art</w:t>
      </w:r>
      <w:r>
        <w:t xml:space="preserve"> models</w:t>
      </w:r>
      <w:r w:rsidR="0068621C">
        <w:t>.</w:t>
      </w:r>
    </w:p>
    <w:p w14:paraId="33F47320" w14:textId="2E8E4581" w:rsidR="005E4C73" w:rsidRDefault="005E4C73" w:rsidP="00BE0FF4">
      <w:pPr>
        <w:jc w:val="both"/>
      </w:pPr>
      <w:r>
        <w:t>Talking about the performance of the app, adding the detection for the motion le</w:t>
      </w:r>
      <w:r w:rsidR="005967D5">
        <w:t>d</w:t>
      </w:r>
      <w:r>
        <w:t xml:space="preserve"> to a nice optimization, because it heavily reduced both lag issues and blurred captures. We are satisfied about the experience of the app because it requires the user only to tap on the option and to put the device in front of the ear, simulating the behavior of a “</w:t>
      </w:r>
      <w:r w:rsidR="005967D5">
        <w:t>F</w:t>
      </w:r>
      <w:r>
        <w:t>ace</w:t>
      </w:r>
      <w:r w:rsidR="005967D5">
        <w:t xml:space="preserve"> ID</w:t>
      </w:r>
      <w:r>
        <w:t>” unlock but for the ear.</w:t>
      </w:r>
    </w:p>
    <w:p w14:paraId="3F942609" w14:textId="3884ADD2" w:rsidR="00541BD8" w:rsidRPr="005E4C73" w:rsidRDefault="00CF34EE" w:rsidP="00BE0FF4">
      <w:pPr>
        <w:jc w:val="both"/>
      </w:pPr>
      <w:r>
        <w:t>Starting from pre-trained models was a great choice, even though it wasn’t as easy to implement as initially thought, since it still required great attention on data augmentation and finetuning of the models.</w:t>
      </w:r>
      <w:r w:rsidR="00927EAE">
        <w:t xml:space="preserve"> We are overall satisfied with the system we were able to build, and the experience acquired during its design and implementation.</w:t>
      </w:r>
    </w:p>
    <w:sectPr w:rsidR="00541BD8" w:rsidRPr="005E4C73" w:rsidSect="009D7E6A">
      <w:footerReference w:type="default" r:id="rId48"/>
      <w:pgSz w:w="11906" w:h="16838" w:code="9"/>
      <w:pgMar w:top="1417" w:right="1134"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A4B377" w14:textId="77777777" w:rsidR="00DB4016" w:rsidRDefault="00DB4016" w:rsidP="00C6554A">
      <w:pPr>
        <w:spacing w:before="0" w:after="0" w:line="240" w:lineRule="auto"/>
      </w:pPr>
      <w:r>
        <w:separator/>
      </w:r>
    </w:p>
  </w:endnote>
  <w:endnote w:type="continuationSeparator" w:id="0">
    <w:p w14:paraId="2E3F26DE" w14:textId="77777777" w:rsidR="00DB4016" w:rsidRDefault="00DB4016"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12852" w14:textId="77CC5F43" w:rsidR="002163EE" w:rsidRDefault="00ED7C44">
    <w:pPr>
      <w:pStyle w:val="Pidipagina"/>
      <w:rPr>
        <w:noProof/>
      </w:rPr>
    </w:pPr>
    <w:r>
      <w:rPr>
        <w:noProof/>
        <w:lang w:bidi="it-IT"/>
      </w:rPr>
      <w:fldChar w:fldCharType="begin"/>
    </w:r>
    <w:r>
      <w:rPr>
        <w:noProof/>
        <w:lang w:bidi="it-IT"/>
      </w:rPr>
      <w:instrText xml:space="preserve"> PAGE  \* Arabic  \* MERGEFORMAT </w:instrText>
    </w:r>
    <w:r>
      <w:rPr>
        <w:noProof/>
        <w:lang w:bidi="it-IT"/>
      </w:rPr>
      <w:fldChar w:fldCharType="separate"/>
    </w:r>
    <w:r w:rsidR="0089714F">
      <w:rPr>
        <w:noProof/>
        <w:lang w:bidi="it-IT"/>
      </w:rPr>
      <w:t>1</w:t>
    </w:r>
    <w:r>
      <w:rPr>
        <w:noProof/>
        <w:lang w:bidi="it-I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5CC4A5" w14:textId="77777777" w:rsidR="00DB4016" w:rsidRDefault="00DB4016" w:rsidP="00C6554A">
      <w:pPr>
        <w:spacing w:before="0" w:after="0" w:line="240" w:lineRule="auto"/>
      </w:pPr>
      <w:r>
        <w:separator/>
      </w:r>
    </w:p>
  </w:footnote>
  <w:footnote w:type="continuationSeparator" w:id="0">
    <w:p w14:paraId="37923355" w14:textId="77777777" w:rsidR="00DB4016" w:rsidRDefault="00DB4016"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Puntoelenco"/>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5350398"/>
    <w:multiLevelType w:val="hybridMultilevel"/>
    <w:tmpl w:val="0AE2BE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D483622"/>
    <w:multiLevelType w:val="multilevel"/>
    <w:tmpl w:val="0409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AC81E5A"/>
    <w:multiLevelType w:val="hybridMultilevel"/>
    <w:tmpl w:val="3544CBD0"/>
    <w:lvl w:ilvl="0" w:tplc="8AB48A26">
      <w:numFmt w:val="bullet"/>
      <w:lvlText w:val="-"/>
      <w:lvlJc w:val="left"/>
      <w:pPr>
        <w:ind w:left="720" w:hanging="360"/>
      </w:pPr>
      <w:rPr>
        <w:rFonts w:ascii="Constantia" w:eastAsiaTheme="minorHAnsi" w:hAnsi="Constantia"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97476CF"/>
    <w:multiLevelType w:val="hybridMultilevel"/>
    <w:tmpl w:val="5226CF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4664755"/>
    <w:multiLevelType w:val="hybridMultilevel"/>
    <w:tmpl w:val="CC405238"/>
    <w:lvl w:ilvl="0" w:tplc="7C425D0A">
      <w:numFmt w:val="bullet"/>
      <w:lvlText w:val=""/>
      <w:lvlJc w:val="left"/>
      <w:pPr>
        <w:ind w:left="720" w:hanging="360"/>
      </w:pPr>
      <w:rPr>
        <w:rFonts w:ascii="Symbol" w:eastAsiaTheme="minorHAnsi" w:hAnsi="Symbol"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ED15C5D"/>
    <w:multiLevelType w:val="hybridMultilevel"/>
    <w:tmpl w:val="287689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5"/>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6"/>
  </w:num>
  <w:num w:numId="18">
    <w:abstractNumId w:val="17"/>
  </w:num>
  <w:num w:numId="19">
    <w:abstractNumId w:val="14"/>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1F6"/>
    <w:rsid w:val="00000116"/>
    <w:rsid w:val="00024656"/>
    <w:rsid w:val="000A554F"/>
    <w:rsid w:val="000A6AB9"/>
    <w:rsid w:val="000D065F"/>
    <w:rsid w:val="000E01B0"/>
    <w:rsid w:val="00101EF1"/>
    <w:rsid w:val="00106365"/>
    <w:rsid w:val="001142C8"/>
    <w:rsid w:val="0012586F"/>
    <w:rsid w:val="001466F8"/>
    <w:rsid w:val="001623C0"/>
    <w:rsid w:val="001867CB"/>
    <w:rsid w:val="001954A7"/>
    <w:rsid w:val="001A3A17"/>
    <w:rsid w:val="001A6BF9"/>
    <w:rsid w:val="001A795C"/>
    <w:rsid w:val="001B61B5"/>
    <w:rsid w:val="001C11DF"/>
    <w:rsid w:val="001D0223"/>
    <w:rsid w:val="001D4305"/>
    <w:rsid w:val="001F5D38"/>
    <w:rsid w:val="002417B0"/>
    <w:rsid w:val="002554CD"/>
    <w:rsid w:val="00282FA3"/>
    <w:rsid w:val="00293B83"/>
    <w:rsid w:val="00294DC3"/>
    <w:rsid w:val="002A06B8"/>
    <w:rsid w:val="002A3BC5"/>
    <w:rsid w:val="002B4294"/>
    <w:rsid w:val="002C10F4"/>
    <w:rsid w:val="002D15FC"/>
    <w:rsid w:val="002D64F4"/>
    <w:rsid w:val="002E51F5"/>
    <w:rsid w:val="00333D0D"/>
    <w:rsid w:val="003519E7"/>
    <w:rsid w:val="00356254"/>
    <w:rsid w:val="00397DF8"/>
    <w:rsid w:val="003A5112"/>
    <w:rsid w:val="003A52E9"/>
    <w:rsid w:val="003A5702"/>
    <w:rsid w:val="003B473A"/>
    <w:rsid w:val="003F0340"/>
    <w:rsid w:val="003F2028"/>
    <w:rsid w:val="00400D62"/>
    <w:rsid w:val="00411CF5"/>
    <w:rsid w:val="004262C5"/>
    <w:rsid w:val="004305E6"/>
    <w:rsid w:val="00483CCA"/>
    <w:rsid w:val="00486F95"/>
    <w:rsid w:val="004C049F"/>
    <w:rsid w:val="004D0542"/>
    <w:rsid w:val="005000E2"/>
    <w:rsid w:val="005376C3"/>
    <w:rsid w:val="00541BD8"/>
    <w:rsid w:val="00541D37"/>
    <w:rsid w:val="005511F6"/>
    <w:rsid w:val="005559DE"/>
    <w:rsid w:val="00580671"/>
    <w:rsid w:val="005967D5"/>
    <w:rsid w:val="005C3216"/>
    <w:rsid w:val="005E4C73"/>
    <w:rsid w:val="005F092D"/>
    <w:rsid w:val="006215C2"/>
    <w:rsid w:val="0062266B"/>
    <w:rsid w:val="00623D32"/>
    <w:rsid w:val="00671363"/>
    <w:rsid w:val="00671D2E"/>
    <w:rsid w:val="00677192"/>
    <w:rsid w:val="006771D5"/>
    <w:rsid w:val="0068621C"/>
    <w:rsid w:val="006972DE"/>
    <w:rsid w:val="006A09C1"/>
    <w:rsid w:val="006A3CE7"/>
    <w:rsid w:val="006E52DC"/>
    <w:rsid w:val="006F1687"/>
    <w:rsid w:val="00727272"/>
    <w:rsid w:val="00734E85"/>
    <w:rsid w:val="007372F9"/>
    <w:rsid w:val="0076046A"/>
    <w:rsid w:val="00792232"/>
    <w:rsid w:val="007E59BD"/>
    <w:rsid w:val="008009E5"/>
    <w:rsid w:val="0081488E"/>
    <w:rsid w:val="00841E87"/>
    <w:rsid w:val="008768BB"/>
    <w:rsid w:val="00887C74"/>
    <w:rsid w:val="008954EC"/>
    <w:rsid w:val="0089714F"/>
    <w:rsid w:val="008A56AF"/>
    <w:rsid w:val="008B0F74"/>
    <w:rsid w:val="008C65CB"/>
    <w:rsid w:val="009052A1"/>
    <w:rsid w:val="0090561A"/>
    <w:rsid w:val="00911D1B"/>
    <w:rsid w:val="009245BA"/>
    <w:rsid w:val="00927EAE"/>
    <w:rsid w:val="00942F68"/>
    <w:rsid w:val="009438D1"/>
    <w:rsid w:val="00945252"/>
    <w:rsid w:val="009766D3"/>
    <w:rsid w:val="0098743B"/>
    <w:rsid w:val="009A5ED2"/>
    <w:rsid w:val="009B64B0"/>
    <w:rsid w:val="009D7E6A"/>
    <w:rsid w:val="009E1A4D"/>
    <w:rsid w:val="00A02B69"/>
    <w:rsid w:val="00A73470"/>
    <w:rsid w:val="00AA75B2"/>
    <w:rsid w:val="00AF4565"/>
    <w:rsid w:val="00B12527"/>
    <w:rsid w:val="00B15F6E"/>
    <w:rsid w:val="00B27685"/>
    <w:rsid w:val="00B64945"/>
    <w:rsid w:val="00B81A73"/>
    <w:rsid w:val="00B81C10"/>
    <w:rsid w:val="00B82575"/>
    <w:rsid w:val="00BC6C5C"/>
    <w:rsid w:val="00BE0FF4"/>
    <w:rsid w:val="00C04AA3"/>
    <w:rsid w:val="00C1385F"/>
    <w:rsid w:val="00C1614B"/>
    <w:rsid w:val="00C23A4E"/>
    <w:rsid w:val="00C261FC"/>
    <w:rsid w:val="00C35A4E"/>
    <w:rsid w:val="00C627C4"/>
    <w:rsid w:val="00C6554A"/>
    <w:rsid w:val="00C77D91"/>
    <w:rsid w:val="00CD00DB"/>
    <w:rsid w:val="00CE5D85"/>
    <w:rsid w:val="00CF34EE"/>
    <w:rsid w:val="00D15B15"/>
    <w:rsid w:val="00D3508C"/>
    <w:rsid w:val="00D50F00"/>
    <w:rsid w:val="00D51FB1"/>
    <w:rsid w:val="00D77022"/>
    <w:rsid w:val="00D85489"/>
    <w:rsid w:val="00D93340"/>
    <w:rsid w:val="00D941E3"/>
    <w:rsid w:val="00D95255"/>
    <w:rsid w:val="00DB4016"/>
    <w:rsid w:val="00DE42AA"/>
    <w:rsid w:val="00E03176"/>
    <w:rsid w:val="00E10531"/>
    <w:rsid w:val="00E17A92"/>
    <w:rsid w:val="00E70D18"/>
    <w:rsid w:val="00ED2863"/>
    <w:rsid w:val="00ED392B"/>
    <w:rsid w:val="00ED7C44"/>
    <w:rsid w:val="00F429DC"/>
    <w:rsid w:val="00F63B8F"/>
    <w:rsid w:val="00F8384D"/>
    <w:rsid w:val="00F91411"/>
    <w:rsid w:val="00FB392E"/>
    <w:rsid w:val="00FD1BC9"/>
    <w:rsid w:val="00FF3DD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12D1DF"/>
  <w15:chartTrackingRefBased/>
  <w15:docId w15:val="{3500D674-812C-43BF-8E41-43656BF36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it-IT"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D1BC9"/>
    <w:rPr>
      <w:sz w:val="28"/>
      <w:lang w:val="en-US"/>
    </w:rPr>
  </w:style>
  <w:style w:type="paragraph" w:styleId="Titolo1">
    <w:name w:val="heading 1"/>
    <w:basedOn w:val="Normale"/>
    <w:next w:val="Normale"/>
    <w:link w:val="Titolo1Carattere"/>
    <w:uiPriority w:val="9"/>
    <w:qFormat/>
    <w:rsid w:val="002A06B8"/>
    <w:pPr>
      <w:keepNext/>
      <w:keepLines/>
      <w:spacing w:before="600" w:after="60"/>
      <w:contextualSpacing/>
      <w:outlineLvl w:val="0"/>
    </w:pPr>
    <w:rPr>
      <w:rFonts w:asciiTheme="majorHAnsi" w:eastAsiaTheme="majorEastAsia" w:hAnsiTheme="majorHAnsi" w:cstheme="majorBidi"/>
      <w:color w:val="007789" w:themeColor="accent1" w:themeShade="BF"/>
      <w:sz w:val="44"/>
    </w:rPr>
  </w:style>
  <w:style w:type="paragraph" w:styleId="Titolo2">
    <w:name w:val="heading 2"/>
    <w:basedOn w:val="Normale"/>
    <w:next w:val="Normale"/>
    <w:link w:val="Titolo2Carattere"/>
    <w:uiPriority w:val="9"/>
    <w:unhideWhenUsed/>
    <w:qFormat/>
    <w:rsid w:val="00ED2863"/>
    <w:pPr>
      <w:keepNext/>
      <w:keepLines/>
      <w:spacing w:before="240" w:after="0"/>
      <w:contextualSpacing/>
      <w:outlineLvl w:val="1"/>
    </w:pPr>
    <w:rPr>
      <w:rFonts w:asciiTheme="majorHAnsi" w:eastAsiaTheme="majorEastAsia" w:hAnsiTheme="majorHAnsi" w:cstheme="majorBidi"/>
      <w:caps/>
      <w:color w:val="007789" w:themeColor="accent1" w:themeShade="BF"/>
      <w:sz w:val="40"/>
    </w:rPr>
  </w:style>
  <w:style w:type="paragraph" w:styleId="Titolo3">
    <w:name w:val="heading 3"/>
    <w:basedOn w:val="Normale"/>
    <w:next w:val="Normale"/>
    <w:link w:val="Titolo3Carattere"/>
    <w:uiPriority w:val="9"/>
    <w:unhideWhenUsed/>
    <w:qFormat/>
    <w:rsid w:val="00ED2863"/>
    <w:pPr>
      <w:keepNext/>
      <w:keepLines/>
      <w:spacing w:before="40" w:after="0"/>
      <w:outlineLvl w:val="2"/>
    </w:pPr>
    <w:rPr>
      <w:rFonts w:asciiTheme="majorHAnsi" w:eastAsiaTheme="majorEastAsia" w:hAnsiTheme="majorHAnsi" w:cstheme="majorBidi"/>
      <w:color w:val="004F5B" w:themeColor="accent1" w:themeShade="7F"/>
      <w:sz w:val="32"/>
      <w:szCs w:val="24"/>
    </w:rPr>
  </w:style>
  <w:style w:type="paragraph" w:styleId="Titolo6">
    <w:name w:val="heading 6"/>
    <w:basedOn w:val="Normale"/>
    <w:next w:val="Normale"/>
    <w:link w:val="Titolo6Carattere"/>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olo7">
    <w:name w:val="heading 7"/>
    <w:basedOn w:val="Normale"/>
    <w:next w:val="Normale"/>
    <w:link w:val="Titolo7Carattere"/>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olo8">
    <w:name w:val="heading 8"/>
    <w:basedOn w:val="Normale"/>
    <w:next w:val="Normale"/>
    <w:link w:val="Titolo8Carattere"/>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olo9">
    <w:name w:val="heading 9"/>
    <w:basedOn w:val="Normale"/>
    <w:next w:val="Normale"/>
    <w:link w:val="Titolo9Carattere"/>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A06B8"/>
    <w:rPr>
      <w:rFonts w:asciiTheme="majorHAnsi" w:eastAsiaTheme="majorEastAsia" w:hAnsiTheme="majorHAnsi" w:cstheme="majorBidi"/>
      <w:color w:val="007789" w:themeColor="accent1" w:themeShade="BF"/>
      <w:sz w:val="44"/>
      <w:lang w:val="en-US"/>
    </w:rPr>
  </w:style>
  <w:style w:type="character" w:customStyle="1" w:styleId="Titolo2Carattere">
    <w:name w:val="Titolo 2 Carattere"/>
    <w:basedOn w:val="Carpredefinitoparagrafo"/>
    <w:link w:val="Titolo2"/>
    <w:uiPriority w:val="9"/>
    <w:rsid w:val="00ED2863"/>
    <w:rPr>
      <w:rFonts w:asciiTheme="majorHAnsi" w:eastAsiaTheme="majorEastAsia" w:hAnsiTheme="majorHAnsi" w:cstheme="majorBidi"/>
      <w:caps/>
      <w:color w:val="007789" w:themeColor="accent1" w:themeShade="BF"/>
      <w:sz w:val="40"/>
    </w:rPr>
  </w:style>
  <w:style w:type="paragraph" w:customStyle="1" w:styleId="Informazionidicontatto">
    <w:name w:val="Informazioni di contatto"/>
    <w:basedOn w:val="Normale"/>
    <w:uiPriority w:val="4"/>
    <w:qFormat/>
    <w:rsid w:val="00C6554A"/>
    <w:pPr>
      <w:spacing w:before="0" w:after="0"/>
      <w:jc w:val="center"/>
    </w:pPr>
  </w:style>
  <w:style w:type="paragraph" w:styleId="Puntoelenco">
    <w:name w:val="List Bullet"/>
    <w:basedOn w:val="Normale"/>
    <w:uiPriority w:val="10"/>
    <w:unhideWhenUsed/>
    <w:qFormat/>
    <w:rsid w:val="00C6554A"/>
    <w:pPr>
      <w:numPr>
        <w:numId w:val="4"/>
      </w:numPr>
    </w:pPr>
  </w:style>
  <w:style w:type="paragraph" w:styleId="Titolo">
    <w:name w:val="Title"/>
    <w:basedOn w:val="Normale"/>
    <w:link w:val="TitoloCarattere"/>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oloCarattere">
    <w:name w:val="Titolo Carattere"/>
    <w:basedOn w:val="Carpredefinitoparagrafo"/>
    <w:link w:val="Titolo"/>
    <w:uiPriority w:val="2"/>
    <w:rsid w:val="00333D0D"/>
    <w:rPr>
      <w:rFonts w:asciiTheme="majorHAnsi" w:eastAsiaTheme="majorEastAsia" w:hAnsiTheme="majorHAnsi" w:cstheme="majorBidi"/>
      <w:color w:val="007789" w:themeColor="accent1" w:themeShade="BF"/>
      <w:kern w:val="28"/>
      <w:sz w:val="60"/>
    </w:rPr>
  </w:style>
  <w:style w:type="paragraph" w:styleId="Sottotitolo">
    <w:name w:val="Subtitle"/>
    <w:basedOn w:val="Normale"/>
    <w:link w:val="SottotitoloCarattere"/>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ottotitoloCarattere">
    <w:name w:val="Sottotitolo Carattere"/>
    <w:basedOn w:val="Carpredefinitoparagrafo"/>
    <w:link w:val="Sottotitolo"/>
    <w:uiPriority w:val="3"/>
    <w:rsid w:val="00333D0D"/>
    <w:rPr>
      <w:rFonts w:asciiTheme="majorHAnsi" w:eastAsiaTheme="majorEastAsia" w:hAnsiTheme="majorHAnsi" w:cstheme="majorBidi"/>
      <w:caps/>
      <w:sz w:val="26"/>
    </w:rPr>
  </w:style>
  <w:style w:type="paragraph" w:styleId="Pidipagina">
    <w:name w:val="footer"/>
    <w:basedOn w:val="Normale"/>
    <w:link w:val="PidipaginaCarattere"/>
    <w:uiPriority w:val="99"/>
    <w:unhideWhenUsed/>
    <w:rsid w:val="00C6554A"/>
    <w:pPr>
      <w:spacing w:before="0" w:after="0" w:line="240" w:lineRule="auto"/>
      <w:jc w:val="right"/>
    </w:pPr>
    <w:rPr>
      <w:caps/>
    </w:rPr>
  </w:style>
  <w:style w:type="character" w:customStyle="1" w:styleId="PidipaginaCarattere">
    <w:name w:val="Piè di pagina Carattere"/>
    <w:basedOn w:val="Carpredefinitoparagrafo"/>
    <w:link w:val="Pidipagina"/>
    <w:uiPriority w:val="99"/>
    <w:rsid w:val="00C6554A"/>
    <w:rPr>
      <w:caps/>
    </w:rPr>
  </w:style>
  <w:style w:type="paragraph" w:customStyle="1" w:styleId="Foto">
    <w:name w:val="Foto"/>
    <w:basedOn w:val="Normale"/>
    <w:uiPriority w:val="1"/>
    <w:qFormat/>
    <w:rsid w:val="00C6554A"/>
    <w:pPr>
      <w:spacing w:before="0" w:after="0" w:line="240" w:lineRule="auto"/>
      <w:jc w:val="center"/>
    </w:pPr>
  </w:style>
  <w:style w:type="paragraph" w:styleId="Intestazione">
    <w:name w:val="header"/>
    <w:basedOn w:val="Normale"/>
    <w:link w:val="IntestazioneCarattere"/>
    <w:uiPriority w:val="99"/>
    <w:unhideWhenUsed/>
    <w:rsid w:val="00C6554A"/>
    <w:pPr>
      <w:spacing w:before="0" w:after="0" w:line="240" w:lineRule="auto"/>
    </w:pPr>
  </w:style>
  <w:style w:type="character" w:customStyle="1" w:styleId="IntestazioneCarattere">
    <w:name w:val="Intestazione Carattere"/>
    <w:basedOn w:val="Carpredefinitoparagrafo"/>
    <w:link w:val="Intestazione"/>
    <w:uiPriority w:val="99"/>
    <w:rsid w:val="00C6554A"/>
    <w:rPr>
      <w:color w:val="595959" w:themeColor="text1" w:themeTint="A6"/>
      <w:sz w:val="20"/>
      <w:szCs w:val="20"/>
      <w:lang w:eastAsia="ja-JP"/>
    </w:rPr>
  </w:style>
  <w:style w:type="paragraph" w:styleId="Numeroelenco">
    <w:name w:val="List Number"/>
    <w:basedOn w:val="Normale"/>
    <w:uiPriority w:val="11"/>
    <w:unhideWhenUsed/>
    <w:qFormat/>
    <w:rsid w:val="00C6554A"/>
    <w:pPr>
      <w:numPr>
        <w:numId w:val="3"/>
      </w:numPr>
      <w:contextualSpacing/>
    </w:pPr>
  </w:style>
  <w:style w:type="character" w:customStyle="1" w:styleId="Titolo3Carattere">
    <w:name w:val="Titolo 3 Carattere"/>
    <w:basedOn w:val="Carpredefinitoparagrafo"/>
    <w:link w:val="Titolo3"/>
    <w:uiPriority w:val="9"/>
    <w:rsid w:val="00ED2863"/>
    <w:rPr>
      <w:rFonts w:asciiTheme="majorHAnsi" w:eastAsiaTheme="majorEastAsia" w:hAnsiTheme="majorHAnsi" w:cstheme="majorBidi"/>
      <w:color w:val="004F5B" w:themeColor="accent1" w:themeShade="7F"/>
      <w:sz w:val="32"/>
      <w:szCs w:val="24"/>
    </w:rPr>
  </w:style>
  <w:style w:type="character" w:customStyle="1" w:styleId="Titolo8Carattere">
    <w:name w:val="Titolo 8 Carattere"/>
    <w:basedOn w:val="Carpredefinitoparagrafo"/>
    <w:link w:val="Titolo8"/>
    <w:uiPriority w:val="9"/>
    <w:semiHidden/>
    <w:rsid w:val="00C6554A"/>
    <w:rPr>
      <w:rFonts w:asciiTheme="majorHAnsi" w:eastAsiaTheme="majorEastAsia" w:hAnsiTheme="majorHAnsi" w:cstheme="majorBidi"/>
      <w:color w:val="272727" w:themeColor="text1" w:themeTint="D8"/>
      <w:szCs w:val="21"/>
    </w:rPr>
  </w:style>
  <w:style w:type="character" w:customStyle="1" w:styleId="Titolo9Carattere">
    <w:name w:val="Titolo 9 Carattere"/>
    <w:basedOn w:val="Carpredefinitoparagrafo"/>
    <w:link w:val="Titolo9"/>
    <w:uiPriority w:val="9"/>
    <w:semiHidden/>
    <w:rsid w:val="00C6554A"/>
    <w:rPr>
      <w:rFonts w:asciiTheme="majorHAnsi" w:eastAsiaTheme="majorEastAsia" w:hAnsiTheme="majorHAnsi" w:cstheme="majorBidi"/>
      <w:i/>
      <w:iCs/>
      <w:color w:val="272727" w:themeColor="text1" w:themeTint="D8"/>
      <w:szCs w:val="21"/>
    </w:rPr>
  </w:style>
  <w:style w:type="character" w:styleId="Enfasiintensa">
    <w:name w:val="Intense Emphasis"/>
    <w:basedOn w:val="Carpredefinitoparagrafo"/>
    <w:uiPriority w:val="21"/>
    <w:semiHidden/>
    <w:unhideWhenUsed/>
    <w:qFormat/>
    <w:rsid w:val="00C6554A"/>
    <w:rPr>
      <w:i/>
      <w:iCs/>
      <w:color w:val="007789" w:themeColor="accent1" w:themeShade="BF"/>
    </w:rPr>
  </w:style>
  <w:style w:type="paragraph" w:styleId="Citazioneintensa">
    <w:name w:val="Intense Quote"/>
    <w:basedOn w:val="Normale"/>
    <w:next w:val="Normale"/>
    <w:link w:val="CitazioneintensaCarattere"/>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zioneintensaCarattere">
    <w:name w:val="Citazione intensa Carattere"/>
    <w:basedOn w:val="Carpredefinitoparagrafo"/>
    <w:link w:val="Citazioneintensa"/>
    <w:uiPriority w:val="30"/>
    <w:semiHidden/>
    <w:rsid w:val="00C6554A"/>
    <w:rPr>
      <w:i/>
      <w:iCs/>
      <w:color w:val="007789" w:themeColor="accent1" w:themeShade="BF"/>
    </w:rPr>
  </w:style>
  <w:style w:type="character" w:styleId="Riferimentointenso">
    <w:name w:val="Intense Reference"/>
    <w:basedOn w:val="Carpredefinitoparagrafo"/>
    <w:uiPriority w:val="32"/>
    <w:semiHidden/>
    <w:unhideWhenUsed/>
    <w:qFormat/>
    <w:rsid w:val="00C6554A"/>
    <w:rPr>
      <w:b/>
      <w:bCs/>
      <w:caps w:val="0"/>
      <w:smallCaps/>
      <w:color w:val="007789" w:themeColor="accent1" w:themeShade="BF"/>
      <w:spacing w:val="5"/>
    </w:rPr>
  </w:style>
  <w:style w:type="paragraph" w:styleId="Didascalia">
    <w:name w:val="caption"/>
    <w:basedOn w:val="Normale"/>
    <w:next w:val="Normale"/>
    <w:uiPriority w:val="35"/>
    <w:semiHidden/>
    <w:unhideWhenUsed/>
    <w:qFormat/>
    <w:rsid w:val="00C6554A"/>
    <w:pPr>
      <w:spacing w:before="0" w:line="240" w:lineRule="auto"/>
    </w:pPr>
    <w:rPr>
      <w:i/>
      <w:iCs/>
      <w:color w:val="4E5B6F" w:themeColor="text2"/>
      <w:szCs w:val="18"/>
    </w:rPr>
  </w:style>
  <w:style w:type="paragraph" w:styleId="Testofumetto">
    <w:name w:val="Balloon Text"/>
    <w:basedOn w:val="Normale"/>
    <w:link w:val="TestofumettoCarattere"/>
    <w:uiPriority w:val="99"/>
    <w:semiHidden/>
    <w:unhideWhenUsed/>
    <w:rsid w:val="00C6554A"/>
    <w:pPr>
      <w:spacing w:before="0" w:after="0" w:line="240" w:lineRule="auto"/>
    </w:pPr>
    <w:rPr>
      <w:rFonts w:ascii="Segoe UI" w:hAnsi="Segoe UI" w:cs="Segoe UI"/>
      <w:szCs w:val="18"/>
    </w:rPr>
  </w:style>
  <w:style w:type="character" w:customStyle="1" w:styleId="TestofumettoCarattere">
    <w:name w:val="Testo fumetto Carattere"/>
    <w:basedOn w:val="Carpredefinitoparagrafo"/>
    <w:link w:val="Testofumetto"/>
    <w:uiPriority w:val="99"/>
    <w:semiHidden/>
    <w:rsid w:val="00C6554A"/>
    <w:rPr>
      <w:rFonts w:ascii="Segoe UI" w:hAnsi="Segoe UI" w:cs="Segoe UI"/>
      <w:szCs w:val="18"/>
    </w:rPr>
  </w:style>
  <w:style w:type="paragraph" w:styleId="Testodelblocco">
    <w:name w:val="Block Text"/>
    <w:basedOn w:val="Normale"/>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odeltesto3">
    <w:name w:val="Body Text 3"/>
    <w:basedOn w:val="Normale"/>
    <w:link w:val="Corpodeltesto3Carattere"/>
    <w:uiPriority w:val="99"/>
    <w:semiHidden/>
    <w:unhideWhenUsed/>
    <w:rsid w:val="00C6554A"/>
    <w:pPr>
      <w:spacing w:after="120"/>
    </w:pPr>
    <w:rPr>
      <w:szCs w:val="16"/>
    </w:rPr>
  </w:style>
  <w:style w:type="character" w:customStyle="1" w:styleId="Corpodeltesto3Carattere">
    <w:name w:val="Corpo del testo 3 Carattere"/>
    <w:basedOn w:val="Carpredefinitoparagrafo"/>
    <w:link w:val="Corpodeltesto3"/>
    <w:uiPriority w:val="99"/>
    <w:semiHidden/>
    <w:rsid w:val="00C6554A"/>
    <w:rPr>
      <w:szCs w:val="16"/>
    </w:rPr>
  </w:style>
  <w:style w:type="paragraph" w:styleId="Rientrocorpodeltesto3">
    <w:name w:val="Body Text Indent 3"/>
    <w:basedOn w:val="Normale"/>
    <w:link w:val="Rientrocorpodeltesto3Carattere"/>
    <w:uiPriority w:val="99"/>
    <w:semiHidden/>
    <w:unhideWhenUsed/>
    <w:rsid w:val="00C6554A"/>
    <w:pPr>
      <w:spacing w:after="120"/>
      <w:ind w:left="360"/>
    </w:pPr>
    <w:rPr>
      <w:szCs w:val="16"/>
    </w:rPr>
  </w:style>
  <w:style w:type="character" w:customStyle="1" w:styleId="Rientrocorpodeltesto3Carattere">
    <w:name w:val="Rientro corpo del testo 3 Carattere"/>
    <w:basedOn w:val="Carpredefinitoparagrafo"/>
    <w:link w:val="Rientrocorpodeltesto3"/>
    <w:uiPriority w:val="99"/>
    <w:semiHidden/>
    <w:rsid w:val="00C6554A"/>
    <w:rPr>
      <w:szCs w:val="16"/>
    </w:rPr>
  </w:style>
  <w:style w:type="character" w:styleId="Rimandocommento">
    <w:name w:val="annotation reference"/>
    <w:basedOn w:val="Carpredefinitoparagrafo"/>
    <w:uiPriority w:val="99"/>
    <w:semiHidden/>
    <w:unhideWhenUsed/>
    <w:rsid w:val="00C6554A"/>
    <w:rPr>
      <w:sz w:val="22"/>
      <w:szCs w:val="16"/>
    </w:rPr>
  </w:style>
  <w:style w:type="paragraph" w:styleId="Testocommento">
    <w:name w:val="annotation text"/>
    <w:basedOn w:val="Normale"/>
    <w:link w:val="TestocommentoCarattere"/>
    <w:uiPriority w:val="99"/>
    <w:semiHidden/>
    <w:unhideWhenUsed/>
    <w:rsid w:val="00C6554A"/>
    <w:pPr>
      <w:spacing w:line="240" w:lineRule="auto"/>
    </w:pPr>
    <w:rPr>
      <w:szCs w:val="20"/>
    </w:rPr>
  </w:style>
  <w:style w:type="character" w:customStyle="1" w:styleId="TestocommentoCarattere">
    <w:name w:val="Testo commento Carattere"/>
    <w:basedOn w:val="Carpredefinitoparagrafo"/>
    <w:link w:val="Testocommento"/>
    <w:uiPriority w:val="99"/>
    <w:semiHidden/>
    <w:rsid w:val="00C6554A"/>
    <w:rPr>
      <w:szCs w:val="20"/>
    </w:rPr>
  </w:style>
  <w:style w:type="paragraph" w:styleId="Soggettocommento">
    <w:name w:val="annotation subject"/>
    <w:basedOn w:val="Testocommento"/>
    <w:next w:val="Testocommento"/>
    <w:link w:val="SoggettocommentoCarattere"/>
    <w:uiPriority w:val="99"/>
    <w:semiHidden/>
    <w:unhideWhenUsed/>
    <w:rsid w:val="00C6554A"/>
    <w:rPr>
      <w:b/>
      <w:bCs/>
    </w:rPr>
  </w:style>
  <w:style w:type="character" w:customStyle="1" w:styleId="SoggettocommentoCarattere">
    <w:name w:val="Soggetto commento Carattere"/>
    <w:basedOn w:val="TestocommentoCarattere"/>
    <w:link w:val="Soggettocommento"/>
    <w:uiPriority w:val="99"/>
    <w:semiHidden/>
    <w:rsid w:val="00C6554A"/>
    <w:rPr>
      <w:b/>
      <w:bCs/>
      <w:szCs w:val="20"/>
    </w:rPr>
  </w:style>
  <w:style w:type="paragraph" w:styleId="Mappadocumento">
    <w:name w:val="Document Map"/>
    <w:basedOn w:val="Normale"/>
    <w:link w:val="MappadocumentoCarattere"/>
    <w:uiPriority w:val="99"/>
    <w:semiHidden/>
    <w:unhideWhenUsed/>
    <w:rsid w:val="00C6554A"/>
    <w:pPr>
      <w:spacing w:before="0" w:after="0" w:line="240" w:lineRule="auto"/>
    </w:pPr>
    <w:rPr>
      <w:rFonts w:ascii="Segoe UI" w:hAnsi="Segoe UI" w:cs="Segoe UI"/>
      <w:szCs w:val="16"/>
    </w:rPr>
  </w:style>
  <w:style w:type="character" w:customStyle="1" w:styleId="MappadocumentoCarattere">
    <w:name w:val="Mappa documento Carattere"/>
    <w:basedOn w:val="Carpredefinitoparagrafo"/>
    <w:link w:val="Mappadocumento"/>
    <w:uiPriority w:val="99"/>
    <w:semiHidden/>
    <w:rsid w:val="00C6554A"/>
    <w:rPr>
      <w:rFonts w:ascii="Segoe UI" w:hAnsi="Segoe UI" w:cs="Segoe UI"/>
      <w:szCs w:val="16"/>
    </w:rPr>
  </w:style>
  <w:style w:type="paragraph" w:styleId="Testonotadichiusura">
    <w:name w:val="endnote text"/>
    <w:basedOn w:val="Normale"/>
    <w:link w:val="TestonotadichiusuraCarattere"/>
    <w:uiPriority w:val="99"/>
    <w:semiHidden/>
    <w:unhideWhenUsed/>
    <w:rsid w:val="00C6554A"/>
    <w:pPr>
      <w:spacing w:before="0" w:after="0" w:line="240" w:lineRule="auto"/>
    </w:pPr>
    <w:rPr>
      <w:szCs w:val="20"/>
    </w:rPr>
  </w:style>
  <w:style w:type="character" w:customStyle="1" w:styleId="TestonotadichiusuraCarattere">
    <w:name w:val="Testo nota di chiusura Carattere"/>
    <w:basedOn w:val="Carpredefinitoparagrafo"/>
    <w:link w:val="Testonotadichiusura"/>
    <w:uiPriority w:val="99"/>
    <w:semiHidden/>
    <w:rsid w:val="00C6554A"/>
    <w:rPr>
      <w:szCs w:val="20"/>
    </w:rPr>
  </w:style>
  <w:style w:type="paragraph" w:styleId="Indirizzomittente">
    <w:name w:val="envelope return"/>
    <w:basedOn w:val="Normale"/>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Collegamentovisitato">
    <w:name w:val="FollowedHyperlink"/>
    <w:basedOn w:val="Carpredefinitoparagrafo"/>
    <w:uiPriority w:val="99"/>
    <w:semiHidden/>
    <w:unhideWhenUsed/>
    <w:rsid w:val="00C6554A"/>
    <w:rPr>
      <w:color w:val="007789" w:themeColor="accent1" w:themeShade="BF"/>
      <w:u w:val="single"/>
    </w:rPr>
  </w:style>
  <w:style w:type="paragraph" w:styleId="Testonotaapidipagina">
    <w:name w:val="footnote text"/>
    <w:basedOn w:val="Normale"/>
    <w:link w:val="TestonotaapidipaginaCarattere"/>
    <w:uiPriority w:val="99"/>
    <w:semiHidden/>
    <w:unhideWhenUsed/>
    <w:rsid w:val="00C6554A"/>
    <w:pPr>
      <w:spacing w:before="0" w:after="0" w:line="240" w:lineRule="auto"/>
    </w:pPr>
    <w:rPr>
      <w:szCs w:val="20"/>
    </w:rPr>
  </w:style>
  <w:style w:type="character" w:customStyle="1" w:styleId="TestonotaapidipaginaCarattere">
    <w:name w:val="Testo nota a piè di pagina Carattere"/>
    <w:basedOn w:val="Carpredefinitoparagrafo"/>
    <w:link w:val="Testonotaapidipagina"/>
    <w:uiPriority w:val="99"/>
    <w:semiHidden/>
    <w:rsid w:val="00C6554A"/>
    <w:rPr>
      <w:szCs w:val="20"/>
    </w:rPr>
  </w:style>
  <w:style w:type="character" w:styleId="CodiceHTML">
    <w:name w:val="HTML Code"/>
    <w:basedOn w:val="Carpredefinitoparagrafo"/>
    <w:uiPriority w:val="99"/>
    <w:semiHidden/>
    <w:unhideWhenUsed/>
    <w:rsid w:val="00C6554A"/>
    <w:rPr>
      <w:rFonts w:ascii="Consolas" w:hAnsi="Consolas"/>
      <w:sz w:val="22"/>
      <w:szCs w:val="20"/>
    </w:rPr>
  </w:style>
  <w:style w:type="character" w:styleId="TastieraHTML">
    <w:name w:val="HTML Keyboard"/>
    <w:basedOn w:val="Carpredefinitoparagrafo"/>
    <w:uiPriority w:val="99"/>
    <w:semiHidden/>
    <w:unhideWhenUsed/>
    <w:rsid w:val="00C6554A"/>
    <w:rPr>
      <w:rFonts w:ascii="Consolas" w:hAnsi="Consolas"/>
      <w:sz w:val="22"/>
      <w:szCs w:val="20"/>
    </w:rPr>
  </w:style>
  <w:style w:type="paragraph" w:styleId="PreformattatoHTML">
    <w:name w:val="HTML Preformatted"/>
    <w:basedOn w:val="Normale"/>
    <w:link w:val="PreformattatoHTMLCarattere"/>
    <w:uiPriority w:val="99"/>
    <w:semiHidden/>
    <w:unhideWhenUsed/>
    <w:rsid w:val="00C6554A"/>
    <w:pPr>
      <w:spacing w:before="0" w:after="0" w:line="240" w:lineRule="auto"/>
    </w:pPr>
    <w:rPr>
      <w:rFonts w:ascii="Consolas" w:hAnsi="Consolas"/>
      <w:szCs w:val="20"/>
    </w:rPr>
  </w:style>
  <w:style w:type="character" w:customStyle="1" w:styleId="PreformattatoHTMLCarattere">
    <w:name w:val="Preformattato HTML Carattere"/>
    <w:basedOn w:val="Carpredefinitoparagrafo"/>
    <w:link w:val="PreformattatoHTML"/>
    <w:uiPriority w:val="99"/>
    <w:semiHidden/>
    <w:rsid w:val="00C6554A"/>
    <w:rPr>
      <w:rFonts w:ascii="Consolas" w:hAnsi="Consolas"/>
      <w:szCs w:val="20"/>
    </w:rPr>
  </w:style>
  <w:style w:type="character" w:styleId="MacchinadascrivereHTML">
    <w:name w:val="HTML Typewriter"/>
    <w:basedOn w:val="Carpredefinitoparagrafo"/>
    <w:uiPriority w:val="99"/>
    <w:semiHidden/>
    <w:unhideWhenUsed/>
    <w:rsid w:val="00C6554A"/>
    <w:rPr>
      <w:rFonts w:ascii="Consolas" w:hAnsi="Consolas"/>
      <w:sz w:val="22"/>
      <w:szCs w:val="20"/>
    </w:rPr>
  </w:style>
  <w:style w:type="character" w:styleId="Collegamentoipertestuale">
    <w:name w:val="Hyperlink"/>
    <w:basedOn w:val="Carpredefinitoparagrafo"/>
    <w:uiPriority w:val="99"/>
    <w:unhideWhenUsed/>
    <w:rsid w:val="00C6554A"/>
    <w:rPr>
      <w:color w:val="835D00" w:themeColor="accent3" w:themeShade="80"/>
      <w:u w:val="single"/>
    </w:rPr>
  </w:style>
  <w:style w:type="paragraph" w:styleId="Testomacro">
    <w:name w:val="macro"/>
    <w:link w:val="TestomacroCarattere"/>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stomacroCarattere">
    <w:name w:val="Testo macro Carattere"/>
    <w:basedOn w:val="Carpredefinitoparagrafo"/>
    <w:link w:val="Testomacro"/>
    <w:uiPriority w:val="99"/>
    <w:semiHidden/>
    <w:rsid w:val="00C6554A"/>
    <w:rPr>
      <w:rFonts w:ascii="Consolas" w:hAnsi="Consolas"/>
      <w:szCs w:val="20"/>
    </w:rPr>
  </w:style>
  <w:style w:type="character" w:styleId="Testosegnaposto">
    <w:name w:val="Placeholder Text"/>
    <w:basedOn w:val="Carpredefinitoparagrafo"/>
    <w:uiPriority w:val="99"/>
    <w:semiHidden/>
    <w:rsid w:val="00C6554A"/>
    <w:rPr>
      <w:color w:val="595959" w:themeColor="text1" w:themeTint="A6"/>
    </w:rPr>
  </w:style>
  <w:style w:type="paragraph" w:styleId="Testonormale">
    <w:name w:val="Plain Text"/>
    <w:basedOn w:val="Normale"/>
    <w:link w:val="TestonormaleCarattere"/>
    <w:uiPriority w:val="99"/>
    <w:semiHidden/>
    <w:unhideWhenUsed/>
    <w:rsid w:val="00C6554A"/>
    <w:pPr>
      <w:spacing w:before="0" w:after="0" w:line="240" w:lineRule="auto"/>
    </w:pPr>
    <w:rPr>
      <w:rFonts w:ascii="Consolas" w:hAnsi="Consolas"/>
      <w:szCs w:val="21"/>
    </w:rPr>
  </w:style>
  <w:style w:type="character" w:customStyle="1" w:styleId="TestonormaleCarattere">
    <w:name w:val="Testo normale Carattere"/>
    <w:basedOn w:val="Carpredefinitoparagrafo"/>
    <w:link w:val="Testonormale"/>
    <w:uiPriority w:val="99"/>
    <w:semiHidden/>
    <w:rsid w:val="00C6554A"/>
    <w:rPr>
      <w:rFonts w:ascii="Consolas" w:hAnsi="Consolas"/>
      <w:szCs w:val="21"/>
    </w:rPr>
  </w:style>
  <w:style w:type="character" w:customStyle="1" w:styleId="Titolo7Carattere">
    <w:name w:val="Titolo 7 Carattere"/>
    <w:basedOn w:val="Carpredefinitoparagrafo"/>
    <w:link w:val="Titolo7"/>
    <w:uiPriority w:val="9"/>
    <w:semiHidden/>
    <w:rsid w:val="002554CD"/>
    <w:rPr>
      <w:rFonts w:asciiTheme="majorHAnsi" w:eastAsiaTheme="majorEastAsia" w:hAnsiTheme="majorHAnsi" w:cstheme="majorBidi"/>
      <w:i/>
      <w:iCs/>
      <w:color w:val="004F5B" w:themeColor="accent1" w:themeShade="7F"/>
    </w:rPr>
  </w:style>
  <w:style w:type="character" w:customStyle="1" w:styleId="Titolo6Carattere">
    <w:name w:val="Titolo 6 Carattere"/>
    <w:basedOn w:val="Carpredefinitoparagrafo"/>
    <w:link w:val="Titolo6"/>
    <w:uiPriority w:val="9"/>
    <w:semiHidden/>
    <w:rsid w:val="002554CD"/>
    <w:rPr>
      <w:rFonts w:asciiTheme="majorHAnsi" w:eastAsiaTheme="majorEastAsia" w:hAnsiTheme="majorHAnsi" w:cstheme="majorBidi"/>
      <w:color w:val="004F5B" w:themeColor="accent1" w:themeShade="7F"/>
    </w:rPr>
  </w:style>
  <w:style w:type="character" w:styleId="Rimandonotadichiusura">
    <w:name w:val="endnote reference"/>
    <w:basedOn w:val="Carpredefinitoparagrafo"/>
    <w:uiPriority w:val="99"/>
    <w:semiHidden/>
    <w:unhideWhenUsed/>
    <w:rsid w:val="00C23A4E"/>
    <w:rPr>
      <w:vertAlign w:val="superscript"/>
    </w:rPr>
  </w:style>
  <w:style w:type="paragraph" w:styleId="Titolosommario">
    <w:name w:val="TOC Heading"/>
    <w:basedOn w:val="Titolo1"/>
    <w:next w:val="Normale"/>
    <w:uiPriority w:val="39"/>
    <w:unhideWhenUsed/>
    <w:qFormat/>
    <w:rsid w:val="00541BD8"/>
    <w:pPr>
      <w:spacing w:before="240" w:after="0" w:line="259" w:lineRule="auto"/>
      <w:contextualSpacing w:val="0"/>
      <w:outlineLvl w:val="9"/>
    </w:pPr>
    <w:rPr>
      <w:szCs w:val="32"/>
      <w:lang w:eastAsia="it-IT"/>
    </w:rPr>
  </w:style>
  <w:style w:type="paragraph" w:styleId="Sommario1">
    <w:name w:val="toc 1"/>
    <w:basedOn w:val="Normale"/>
    <w:next w:val="Normale"/>
    <w:autoRedefine/>
    <w:uiPriority w:val="39"/>
    <w:unhideWhenUsed/>
    <w:rsid w:val="00541BD8"/>
    <w:pPr>
      <w:spacing w:after="100"/>
    </w:pPr>
  </w:style>
  <w:style w:type="paragraph" w:styleId="Sommario2">
    <w:name w:val="toc 2"/>
    <w:basedOn w:val="Normale"/>
    <w:next w:val="Normale"/>
    <w:autoRedefine/>
    <w:uiPriority w:val="39"/>
    <w:unhideWhenUsed/>
    <w:rsid w:val="000E01B0"/>
    <w:pPr>
      <w:spacing w:after="100"/>
      <w:ind w:left="280"/>
    </w:pPr>
  </w:style>
  <w:style w:type="paragraph" w:styleId="Sommario3">
    <w:name w:val="toc 3"/>
    <w:basedOn w:val="Normale"/>
    <w:next w:val="Normale"/>
    <w:autoRedefine/>
    <w:uiPriority w:val="39"/>
    <w:unhideWhenUsed/>
    <w:rsid w:val="000E01B0"/>
    <w:pPr>
      <w:spacing w:after="100"/>
      <w:ind w:left="560"/>
    </w:pPr>
  </w:style>
  <w:style w:type="paragraph" w:styleId="Paragrafoelenco">
    <w:name w:val="List Paragraph"/>
    <w:basedOn w:val="Normale"/>
    <w:uiPriority w:val="34"/>
    <w:unhideWhenUsed/>
    <w:qFormat/>
    <w:rsid w:val="002C10F4"/>
    <w:pPr>
      <w:ind w:left="720"/>
      <w:contextualSpacing/>
    </w:pPr>
  </w:style>
  <w:style w:type="character" w:styleId="Menzionenonrisolta">
    <w:name w:val="Unresolved Mention"/>
    <w:basedOn w:val="Carpredefinitoparagrafo"/>
    <w:uiPriority w:val="99"/>
    <w:semiHidden/>
    <w:unhideWhenUsed/>
    <w:rsid w:val="00AF45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656697">
      <w:bodyDiv w:val="1"/>
      <w:marLeft w:val="0"/>
      <w:marRight w:val="0"/>
      <w:marTop w:val="0"/>
      <w:marBottom w:val="0"/>
      <w:divBdr>
        <w:top w:val="none" w:sz="0" w:space="0" w:color="auto"/>
        <w:left w:val="none" w:sz="0" w:space="0" w:color="auto"/>
        <w:bottom w:val="none" w:sz="0" w:space="0" w:color="auto"/>
        <w:right w:val="none" w:sz="0" w:space="0" w:color="auto"/>
      </w:divBdr>
    </w:div>
    <w:div w:id="575356469">
      <w:bodyDiv w:val="1"/>
      <w:marLeft w:val="0"/>
      <w:marRight w:val="0"/>
      <w:marTop w:val="0"/>
      <w:marBottom w:val="0"/>
      <w:divBdr>
        <w:top w:val="none" w:sz="0" w:space="0" w:color="auto"/>
        <w:left w:val="none" w:sz="0" w:space="0" w:color="auto"/>
        <w:bottom w:val="none" w:sz="0" w:space="0" w:color="auto"/>
        <w:right w:val="none" w:sz="0" w:space="0" w:color="auto"/>
      </w:divBdr>
    </w:div>
    <w:div w:id="1412043203">
      <w:bodyDiv w:val="1"/>
      <w:marLeft w:val="0"/>
      <w:marRight w:val="0"/>
      <w:marTop w:val="0"/>
      <w:marBottom w:val="0"/>
      <w:divBdr>
        <w:top w:val="none" w:sz="0" w:space="0" w:color="auto"/>
        <w:left w:val="none" w:sz="0" w:space="0" w:color="auto"/>
        <w:bottom w:val="none" w:sz="0" w:space="0" w:color="auto"/>
        <w:right w:val="none" w:sz="0" w:space="0" w:color="auto"/>
      </w:divBdr>
    </w:div>
    <w:div w:id="1915237395">
      <w:bodyDiv w:val="1"/>
      <w:marLeft w:val="0"/>
      <w:marRight w:val="0"/>
      <w:marTop w:val="0"/>
      <w:marBottom w:val="0"/>
      <w:divBdr>
        <w:top w:val="none" w:sz="0" w:space="0" w:color="auto"/>
        <w:left w:val="none" w:sz="0" w:space="0" w:color="auto"/>
        <w:bottom w:val="none" w:sz="0" w:space="0" w:color="auto"/>
        <w:right w:val="none" w:sz="0" w:space="0" w:color="auto"/>
      </w:divBdr>
    </w:div>
    <w:div w:id="2110467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we.fri.uni-lj.si/datasets.html"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rxiv.org/abs/1905.02244" TargetMode="External"/><Relationship Id="rId29" Type="http://schemas.openxmlformats.org/officeDocument/2006/relationships/image" Target="media/image14.png"/><Relationship Id="rId11" Type="http://schemas.openxmlformats.org/officeDocument/2006/relationships/hyperlink" Target="https://www.kaggle.com/mpalermo/keras-pipeline-custom-generator-imgaug"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hyperlink" Target="https://ctim.ulpgc.es/research_works/ami_ear_databas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fontTable" Target="fontTable.xml"/><Relationship Id="rId10" Type="http://schemas.openxmlformats.org/officeDocument/2006/relationships/hyperlink" Target="https://www.mdpi.com/2073-8994/11/12/1493/htm"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yperlink" Target="http://awe.fri.uni-lj.si/papers/fg_ear_2017.pdf" TargetMode="External"/><Relationship Id="rId14" Type="http://schemas.openxmlformats.org/officeDocument/2006/relationships/hyperlink" Target="https://data.mendeley.com/datasets/yws3v3mwx3/3"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medium.com/mlearning-ai/detecting-objects-with-yolov5-opencv-python-and-c-c7cf13d1483c"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20" Type="http://schemas.openxmlformats.org/officeDocument/2006/relationships/image" Target="media/image5.pn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ria\AppData\Roaming\Microsoft\Templates\Tesina%20con%20f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0A22FD-83F7-4976-9089-3808B8525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Tesina con foto.dotx</Template>
  <TotalTime>0</TotalTime>
  <Pages>22</Pages>
  <Words>2588</Words>
  <Characters>14756</Characters>
  <Application>Microsoft Office Word</Application>
  <DocSecurity>0</DocSecurity>
  <Lines>122</Lines>
  <Paragraphs>34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Minut</dc:creator>
  <cp:keywords/>
  <dc:description/>
  <cp:lastModifiedBy>robert adrian minut</cp:lastModifiedBy>
  <cp:revision>2</cp:revision>
  <dcterms:created xsi:type="dcterms:W3CDTF">2022-02-10T22:15:00Z</dcterms:created>
  <dcterms:modified xsi:type="dcterms:W3CDTF">2022-02-10T22:15:00Z</dcterms:modified>
</cp:coreProperties>
</file>